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653" w:rsidRPr="000B34B1" w:rsidRDefault="0042418C" w:rsidP="00132AD9">
      <w:pPr>
        <w:spacing w:after="0"/>
        <w:ind w:firstLine="0"/>
        <w:jc w:val="center"/>
        <w:rPr>
          <w:b/>
          <w:sz w:val="32"/>
          <w:szCs w:val="32"/>
        </w:rPr>
      </w:pPr>
      <w:r w:rsidRPr="000B34B1">
        <w:rPr>
          <w:b/>
          <w:sz w:val="32"/>
          <w:szCs w:val="32"/>
        </w:rPr>
        <w:t>ĐẠI HỌC QUỐC GIA TP HỒ CHÍ MINH</w:t>
      </w:r>
    </w:p>
    <w:p w:rsidR="0042418C" w:rsidRPr="000B34B1" w:rsidRDefault="0042418C" w:rsidP="00132AD9">
      <w:pPr>
        <w:spacing w:after="0"/>
        <w:ind w:firstLine="0"/>
        <w:jc w:val="center"/>
        <w:rPr>
          <w:b/>
          <w:sz w:val="32"/>
          <w:szCs w:val="32"/>
        </w:rPr>
      </w:pPr>
      <w:r w:rsidRPr="000B34B1">
        <w:rPr>
          <w:b/>
          <w:sz w:val="32"/>
          <w:szCs w:val="32"/>
        </w:rPr>
        <w:t>TRƯỜNG ĐẠI HỌC BÁCH KHOA</w:t>
      </w:r>
    </w:p>
    <w:p w:rsidR="0042418C" w:rsidRPr="000B34B1" w:rsidRDefault="0042418C" w:rsidP="00132AD9">
      <w:pPr>
        <w:spacing w:after="0"/>
        <w:ind w:firstLine="0"/>
        <w:jc w:val="center"/>
        <w:rPr>
          <w:rFonts w:ascii="LM Roman 8" w:hAnsi="LM Roman 8"/>
          <w:sz w:val="24"/>
          <w:szCs w:val="32"/>
        </w:rPr>
      </w:pPr>
      <w:r w:rsidRPr="000B34B1">
        <w:rPr>
          <w:rFonts w:ascii="LM Roman 8" w:hAnsi="LM Roman 8"/>
          <w:sz w:val="32"/>
          <w:szCs w:val="32"/>
        </w:rPr>
        <w:t>K</w:t>
      </w:r>
      <w:r w:rsidRPr="000B34B1">
        <w:rPr>
          <w:rFonts w:ascii="LM Roman 8" w:hAnsi="LM Roman 8"/>
          <w:sz w:val="24"/>
          <w:szCs w:val="32"/>
        </w:rPr>
        <w:t>HOA</w:t>
      </w:r>
      <w:r w:rsidRPr="000B34B1">
        <w:rPr>
          <w:rFonts w:ascii="LM Roman 8" w:hAnsi="LM Roman 8"/>
          <w:sz w:val="32"/>
          <w:szCs w:val="32"/>
        </w:rPr>
        <w:t xml:space="preserve"> K</w:t>
      </w:r>
      <w:r w:rsidRPr="000B34B1">
        <w:rPr>
          <w:rFonts w:ascii="LM Roman 8" w:hAnsi="LM Roman 8"/>
          <w:sz w:val="24"/>
          <w:szCs w:val="32"/>
        </w:rPr>
        <w:t>HOA</w:t>
      </w:r>
      <w:r w:rsidRPr="000B34B1">
        <w:rPr>
          <w:rFonts w:ascii="LM Roman 8" w:hAnsi="LM Roman 8"/>
          <w:sz w:val="32"/>
          <w:szCs w:val="32"/>
        </w:rPr>
        <w:t xml:space="preserve"> H</w:t>
      </w:r>
      <w:r w:rsidRPr="000B34B1">
        <w:rPr>
          <w:rFonts w:ascii="LM Roman 8" w:hAnsi="LM Roman 8"/>
          <w:sz w:val="24"/>
          <w:szCs w:val="32"/>
        </w:rPr>
        <w:t>ỌC</w:t>
      </w:r>
      <w:r w:rsidRPr="000B34B1">
        <w:rPr>
          <w:rFonts w:ascii="LM Roman 8" w:hAnsi="LM Roman 8"/>
          <w:sz w:val="32"/>
          <w:szCs w:val="32"/>
        </w:rPr>
        <w:t xml:space="preserve"> </w:t>
      </w:r>
      <w:r w:rsidRPr="000B34B1">
        <w:rPr>
          <w:rFonts w:ascii="LM Roman 8" w:hAnsi="LM Roman 8"/>
          <w:sz w:val="24"/>
          <w:szCs w:val="32"/>
        </w:rPr>
        <w:t>VÀ</w:t>
      </w:r>
      <w:r w:rsidRPr="000B34B1">
        <w:rPr>
          <w:rFonts w:ascii="LM Roman 8" w:hAnsi="LM Roman 8"/>
          <w:sz w:val="32"/>
          <w:szCs w:val="32"/>
        </w:rPr>
        <w:t xml:space="preserve"> K</w:t>
      </w:r>
      <w:r w:rsidRPr="000B34B1">
        <w:rPr>
          <w:rFonts w:ascii="LM Roman 8" w:hAnsi="LM Roman 8"/>
          <w:sz w:val="24"/>
          <w:szCs w:val="32"/>
        </w:rPr>
        <w:t>Ĩ</w:t>
      </w:r>
      <w:r w:rsidRPr="000B34B1">
        <w:rPr>
          <w:rFonts w:ascii="LM Roman 8" w:hAnsi="LM Roman 8"/>
          <w:sz w:val="32"/>
          <w:szCs w:val="32"/>
        </w:rPr>
        <w:t xml:space="preserve"> T</w:t>
      </w:r>
      <w:r w:rsidRPr="000B34B1">
        <w:rPr>
          <w:rFonts w:ascii="LM Roman 8" w:hAnsi="LM Roman 8"/>
          <w:sz w:val="24"/>
          <w:szCs w:val="32"/>
        </w:rPr>
        <w:t>HUẬT</w:t>
      </w:r>
      <w:r w:rsidRPr="000B34B1">
        <w:rPr>
          <w:rFonts w:ascii="LM Roman 8" w:hAnsi="LM Roman 8"/>
          <w:sz w:val="32"/>
          <w:szCs w:val="32"/>
        </w:rPr>
        <w:t xml:space="preserve"> M</w:t>
      </w:r>
      <w:r w:rsidRPr="000B34B1">
        <w:rPr>
          <w:rFonts w:ascii="LM Roman 8" w:hAnsi="LM Roman 8"/>
          <w:sz w:val="24"/>
          <w:szCs w:val="32"/>
        </w:rPr>
        <w:t>ÁY</w:t>
      </w:r>
      <w:r w:rsidRPr="000B34B1">
        <w:rPr>
          <w:rFonts w:ascii="LM Roman 8" w:hAnsi="LM Roman 8"/>
          <w:sz w:val="32"/>
          <w:szCs w:val="32"/>
        </w:rPr>
        <w:t xml:space="preserve"> T</w:t>
      </w:r>
      <w:r w:rsidRPr="000B34B1">
        <w:rPr>
          <w:rFonts w:ascii="LM Roman 8" w:hAnsi="LM Roman 8"/>
          <w:sz w:val="24"/>
          <w:szCs w:val="32"/>
        </w:rPr>
        <w:t>ÍNH</w:t>
      </w:r>
    </w:p>
    <w:p w:rsidR="00F93AD1" w:rsidRPr="00AA5358" w:rsidRDefault="00F93AD1" w:rsidP="00132AD9">
      <w:pPr>
        <w:ind w:firstLine="0"/>
        <w:jc w:val="center"/>
        <w:rPr>
          <w:sz w:val="26"/>
        </w:rPr>
      </w:pPr>
      <w:r w:rsidRPr="00AA5358">
        <w:rPr>
          <w:noProof/>
          <w:sz w:val="26"/>
        </w:rPr>
        <w:drawing>
          <wp:inline distT="0" distB="0" distL="0" distR="0" wp14:anchorId="7DF05CC3" wp14:editId="09238ECB">
            <wp:extent cx="1438275" cy="180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eTitle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D1" w:rsidRPr="00AA5358" w:rsidRDefault="00F93AD1" w:rsidP="00132AD9">
      <w:pPr>
        <w:ind w:firstLine="0"/>
        <w:jc w:val="center"/>
        <w:rPr>
          <w:sz w:val="26"/>
        </w:rPr>
      </w:pPr>
      <w:r w:rsidRPr="00AA5358">
        <w:rPr>
          <w:noProof/>
          <w:sz w:val="26"/>
        </w:rPr>
        <w:drawing>
          <wp:inline distT="0" distB="0" distL="0" distR="0" wp14:anchorId="3429AF3B" wp14:editId="3E3427BA">
            <wp:extent cx="1682750" cy="171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hcmut.sv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03" cy="17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D1" w:rsidRDefault="00F93AD1" w:rsidP="00132AD9">
      <w:pPr>
        <w:spacing w:after="0"/>
        <w:ind w:firstLine="0"/>
        <w:rPr>
          <w:sz w:val="26"/>
        </w:rPr>
      </w:pPr>
    </w:p>
    <w:p w:rsidR="00347E77" w:rsidRPr="00AA5358" w:rsidRDefault="00347E77" w:rsidP="00132AD9">
      <w:pPr>
        <w:spacing w:after="0"/>
        <w:ind w:firstLine="0"/>
        <w:rPr>
          <w:sz w:val="26"/>
        </w:rPr>
      </w:pPr>
    </w:p>
    <w:sdt>
      <w:sdtPr>
        <w:rPr>
          <w:rFonts w:ascii="LM Roman 12" w:hAnsi="LM Roman 12"/>
          <w:b/>
          <w:sz w:val="24"/>
          <w:szCs w:val="24"/>
        </w:rPr>
        <w:alias w:val="Subject"/>
        <w:tag w:val=""/>
        <w:id w:val="-2065329136"/>
        <w:placeholder>
          <w:docPart w:val="2B38C3AFAA5943F59EE4AC31F45F60B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347E77" w:rsidRPr="003B1F75" w:rsidRDefault="001E4348" w:rsidP="00132AD9">
          <w:pPr>
            <w:spacing w:line="360" w:lineRule="auto"/>
            <w:ind w:firstLine="0"/>
            <w:jc w:val="left"/>
            <w:rPr>
              <w:rFonts w:ascii="LM Roman 12" w:hAnsi="LM Roman 12"/>
              <w:sz w:val="24"/>
              <w:szCs w:val="24"/>
            </w:rPr>
          </w:pPr>
          <w:r>
            <w:rPr>
              <w:rFonts w:ascii="LM Roman 12" w:hAnsi="LM Roman 12"/>
              <w:b/>
              <w:sz w:val="24"/>
              <w:szCs w:val="24"/>
            </w:rPr>
            <w:t>BÁO CÁO THỰC TẬP TỐT NGHIỆP</w:t>
          </w:r>
        </w:p>
      </w:sdtContent>
    </w:sdt>
    <w:p w:rsidR="008B45C9" w:rsidRPr="001E4348" w:rsidRDefault="001E4348" w:rsidP="00132AD9">
      <w:pPr>
        <w:pBdr>
          <w:top w:val="single" w:sz="12" w:space="12" w:color="auto"/>
          <w:bottom w:val="single" w:sz="12" w:space="12" w:color="auto"/>
        </w:pBdr>
        <w:ind w:firstLine="0"/>
        <w:jc w:val="center"/>
        <w:rPr>
          <w:sz w:val="48"/>
        </w:rPr>
      </w:pPr>
      <w:sdt>
        <w:sdtPr>
          <w:rPr>
            <w:sz w:val="42"/>
          </w:rPr>
          <w:alias w:val="Title"/>
          <w:tag w:val=""/>
          <w:id w:val="-515928051"/>
          <w:placeholder>
            <w:docPart w:val="6BA32821C1F14B06AE5B9C1399DF942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F00656">
            <w:rPr>
              <w:sz w:val="42"/>
            </w:rPr>
            <w:t xml:space="preserve">Phân giải </w:t>
          </w:r>
          <w:r w:rsidR="00F00656" w:rsidRPr="00F00656">
            <w:rPr>
              <w:sz w:val="42"/>
            </w:rPr>
            <w:t>đồng tham chiếu trên</w:t>
          </w:r>
          <w:r w:rsidRPr="00F00656">
            <w:rPr>
              <w:sz w:val="42"/>
            </w:rPr>
            <w:t xml:space="preserve"> bệnh án điện tử</w:t>
          </w:r>
        </w:sdtContent>
      </w:sdt>
    </w:p>
    <w:p w:rsidR="006C2252" w:rsidRDefault="006C2252" w:rsidP="00132AD9">
      <w:pPr>
        <w:spacing w:after="0"/>
        <w:ind w:firstLine="0"/>
        <w:rPr>
          <w:sz w:val="26"/>
        </w:rPr>
      </w:pPr>
    </w:p>
    <w:p w:rsidR="00FF4006" w:rsidRDefault="00FF4006" w:rsidP="00132AD9">
      <w:pPr>
        <w:spacing w:after="0"/>
        <w:ind w:firstLine="0"/>
        <w:rPr>
          <w:sz w:val="26"/>
        </w:rPr>
      </w:pPr>
    </w:p>
    <w:tbl>
      <w:tblPr>
        <w:tblStyle w:val="TableGrid"/>
        <w:tblW w:w="9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5"/>
        <w:gridCol w:w="3960"/>
      </w:tblGrid>
      <w:tr w:rsidR="003B1F75" w:rsidRPr="00AA5358" w:rsidTr="000300C7">
        <w:tc>
          <w:tcPr>
            <w:tcW w:w="5305" w:type="dxa"/>
          </w:tcPr>
          <w:p w:rsidR="003B1F75" w:rsidRPr="003B0F53" w:rsidRDefault="003B1F75" w:rsidP="00132AD9">
            <w:pPr>
              <w:spacing w:line="360" w:lineRule="auto"/>
              <w:ind w:firstLine="0"/>
              <w:rPr>
                <w:b/>
              </w:rPr>
            </w:pPr>
            <w:r w:rsidRPr="003B0F53">
              <w:rPr>
                <w:b/>
              </w:rPr>
              <w:t>Giáo viên hướng dẫn:</w:t>
            </w:r>
          </w:p>
        </w:tc>
        <w:tc>
          <w:tcPr>
            <w:tcW w:w="3960" w:type="dxa"/>
          </w:tcPr>
          <w:p w:rsidR="003B1F75" w:rsidRPr="003B0F53" w:rsidRDefault="003B1F75" w:rsidP="00132AD9">
            <w:pPr>
              <w:ind w:firstLine="0"/>
              <w:rPr>
                <w:b/>
              </w:rPr>
            </w:pPr>
            <w:r w:rsidRPr="003B0F53">
              <w:rPr>
                <w:b/>
              </w:rPr>
              <w:t>Sinh viên thực hiện:</w:t>
            </w:r>
          </w:p>
        </w:tc>
      </w:tr>
      <w:tr w:rsidR="003B1F75" w:rsidRPr="00AA5358" w:rsidTr="000300C7">
        <w:trPr>
          <w:trHeight w:val="4328"/>
        </w:trPr>
        <w:tc>
          <w:tcPr>
            <w:tcW w:w="5305" w:type="dxa"/>
          </w:tcPr>
          <w:p w:rsidR="003B1F75" w:rsidRPr="003B0F53" w:rsidRDefault="003B1F75" w:rsidP="00132AD9">
            <w:pPr>
              <w:ind w:firstLine="0"/>
            </w:pPr>
            <w:r w:rsidRPr="003B0F53">
              <w:t>Cao Hoàng Trụ</w:t>
            </w:r>
          </w:p>
        </w:tc>
        <w:tc>
          <w:tcPr>
            <w:tcW w:w="3960" w:type="dxa"/>
          </w:tcPr>
          <w:p w:rsidR="003B1F75" w:rsidRDefault="003B1F75" w:rsidP="00132AD9">
            <w:pPr>
              <w:ind w:firstLine="0"/>
            </w:pPr>
            <w:r w:rsidRPr="003B0F53">
              <w:t>Nguyễn Duy Hưng – 51101475</w:t>
            </w:r>
          </w:p>
          <w:p w:rsidR="006B730B" w:rsidRDefault="006B730B" w:rsidP="00132AD9">
            <w:pPr>
              <w:ind w:firstLine="0"/>
            </w:pPr>
            <w:r>
              <w:t>Vương Anh Tuấn – 51104040</w:t>
            </w:r>
          </w:p>
          <w:p w:rsidR="000300C7" w:rsidRPr="003B0F53" w:rsidRDefault="000300C7" w:rsidP="00132AD9">
            <w:pPr>
              <w:ind w:firstLine="0"/>
            </w:pPr>
          </w:p>
        </w:tc>
      </w:tr>
      <w:tr w:rsidR="003B1F75" w:rsidRPr="00AA5358" w:rsidTr="000300C7">
        <w:tc>
          <w:tcPr>
            <w:tcW w:w="9265" w:type="dxa"/>
            <w:gridSpan w:val="2"/>
          </w:tcPr>
          <w:p w:rsidR="003B1F75" w:rsidRPr="00B047F5" w:rsidRDefault="003B1F75" w:rsidP="00132AD9">
            <w:pPr>
              <w:ind w:firstLine="0"/>
              <w:jc w:val="center"/>
              <w:rPr>
                <w:sz w:val="28"/>
                <w:szCs w:val="28"/>
              </w:rPr>
            </w:pPr>
            <w:r w:rsidRPr="00B047F5">
              <w:rPr>
                <w:sz w:val="28"/>
                <w:szCs w:val="28"/>
              </w:rPr>
              <w:fldChar w:fldCharType="begin"/>
            </w:r>
            <w:r w:rsidRPr="00B047F5">
              <w:rPr>
                <w:sz w:val="28"/>
                <w:szCs w:val="28"/>
              </w:rPr>
              <w:instrText xml:space="preserve"> DATE   \* MERGEFORMAT </w:instrText>
            </w:r>
            <w:r w:rsidRPr="00B047F5">
              <w:rPr>
                <w:sz w:val="28"/>
                <w:szCs w:val="28"/>
              </w:rPr>
              <w:fldChar w:fldCharType="separate"/>
            </w:r>
            <w:r w:rsidR="001E4348">
              <w:rPr>
                <w:noProof/>
                <w:sz w:val="28"/>
                <w:szCs w:val="28"/>
              </w:rPr>
              <w:t>15/05/2015</w:t>
            </w:r>
            <w:r w:rsidRPr="00B047F5">
              <w:rPr>
                <w:sz w:val="28"/>
                <w:szCs w:val="28"/>
              </w:rPr>
              <w:fldChar w:fldCharType="end"/>
            </w:r>
          </w:p>
        </w:tc>
      </w:tr>
    </w:tbl>
    <w:p w:rsidR="003B1F75" w:rsidRDefault="003B1F75" w:rsidP="008B45C9">
      <w:pPr>
        <w:ind w:firstLine="0"/>
        <w:rPr>
          <w:sz w:val="26"/>
        </w:rPr>
        <w:sectPr w:rsidR="003B1F75" w:rsidSect="00132AD9">
          <w:headerReference w:type="default" r:id="rId11"/>
          <w:footerReference w:type="even" r:id="rId12"/>
          <w:footerReference w:type="default" r:id="rId13"/>
          <w:pgSz w:w="11909" w:h="16834" w:code="9"/>
          <w:pgMar w:top="1440" w:right="1152" w:bottom="1152" w:left="1152" w:header="720" w:footer="720" w:gutter="432"/>
          <w:cols w:space="720"/>
          <w:titlePg/>
          <w:docGrid w:linePitch="360"/>
        </w:sectPr>
      </w:pPr>
    </w:p>
    <w:sdt>
      <w:sdtPr>
        <w:rPr>
          <w:rFonts w:ascii="LM Roman 10" w:eastAsiaTheme="minorHAnsi" w:hAnsi="LM Roman 10" w:cstheme="minorBidi"/>
          <w:color w:val="auto"/>
          <w:sz w:val="22"/>
          <w:szCs w:val="22"/>
        </w:rPr>
        <w:id w:val="-15424292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709F8" w:rsidRPr="006709F8" w:rsidRDefault="006709F8" w:rsidP="006709F8">
          <w:pPr>
            <w:pStyle w:val="TOCHeading"/>
            <w:spacing w:line="480" w:lineRule="auto"/>
            <w:jc w:val="center"/>
            <w:rPr>
              <w:rFonts w:ascii="LM Roman 10" w:hAnsi="LM Roman 10"/>
              <w:b/>
              <w:color w:val="auto"/>
            </w:rPr>
          </w:pPr>
          <w:r>
            <w:rPr>
              <w:rFonts w:ascii="LM Roman 10" w:hAnsi="LM Roman 10"/>
              <w:b/>
              <w:color w:val="auto"/>
            </w:rPr>
            <w:t>Mục lục</w:t>
          </w:r>
        </w:p>
        <w:p w:rsidR="0019099C" w:rsidRDefault="006709F8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479202" w:history="1">
            <w:r w:rsidR="0019099C" w:rsidRPr="00A140AC">
              <w:rPr>
                <w:rStyle w:val="Hyperlink"/>
                <w:noProof/>
              </w:rPr>
              <w:t>1</w:t>
            </w:r>
            <w:r w:rsidR="0019099C">
              <w:rPr>
                <w:rFonts w:asciiTheme="minorHAnsi" w:eastAsiaTheme="minorEastAsia" w:hAnsiTheme="minorHAnsi"/>
                <w:noProof/>
              </w:rPr>
              <w:tab/>
            </w:r>
            <w:r w:rsidR="0019099C" w:rsidRPr="00A140AC">
              <w:rPr>
                <w:rStyle w:val="Hyperlink"/>
                <w:noProof/>
              </w:rPr>
              <w:t>Giới thiệu vấn đề</w:t>
            </w:r>
            <w:r w:rsidR="0019099C">
              <w:rPr>
                <w:noProof/>
                <w:webHidden/>
              </w:rPr>
              <w:tab/>
            </w:r>
            <w:r w:rsidR="0019099C">
              <w:rPr>
                <w:noProof/>
                <w:webHidden/>
              </w:rPr>
              <w:fldChar w:fldCharType="begin"/>
            </w:r>
            <w:r w:rsidR="0019099C">
              <w:rPr>
                <w:noProof/>
                <w:webHidden/>
              </w:rPr>
              <w:instrText xml:space="preserve"> PAGEREF _Toc419479202 \h </w:instrText>
            </w:r>
            <w:r w:rsidR="0019099C">
              <w:rPr>
                <w:noProof/>
                <w:webHidden/>
              </w:rPr>
            </w:r>
            <w:r w:rsidR="0019099C">
              <w:rPr>
                <w:noProof/>
                <w:webHidden/>
              </w:rPr>
              <w:fldChar w:fldCharType="separate"/>
            </w:r>
            <w:r w:rsidR="0019099C">
              <w:rPr>
                <w:noProof/>
                <w:webHidden/>
              </w:rPr>
              <w:t>5</w:t>
            </w:r>
            <w:r w:rsidR="0019099C"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03" w:history="1">
            <w:r w:rsidRPr="00A140AC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Các công trình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04" w:history="1">
            <w:r w:rsidRPr="00A140AC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Bệnh án điện tử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05" w:history="1">
            <w:r w:rsidRPr="00A140AC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Phân giải đồng tham chiếu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06" w:history="1">
            <w:r w:rsidRPr="00A140AC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Phân giải đồng tham chiếu cho bệnh án điện tử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07" w:history="1">
            <w:r w:rsidRPr="00A140AC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Kiến thức và 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08" w:history="1">
            <w:r w:rsidRPr="00A140AC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Named-Entity-Regconition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09" w:history="1">
            <w:r w:rsidRPr="00A140AC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Những vấn đề trong phân giải đồng tham chiếu trong bệnh án điện tử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10" w:history="1">
            <w:r w:rsidRPr="00A140AC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Bài toán đề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11" w:history="1">
            <w:r w:rsidRPr="00A140AC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3"/>
            <w:tabs>
              <w:tab w:val="left" w:pos="154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12" w:history="1">
            <w:r w:rsidRPr="00A140AC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Nội dung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3"/>
            <w:tabs>
              <w:tab w:val="left" w:pos="154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13" w:history="1">
            <w:r w:rsidRPr="00A140AC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Dữ liệu đầu vào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3"/>
            <w:tabs>
              <w:tab w:val="left" w:pos="154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14" w:history="1">
            <w:r w:rsidRPr="00A140AC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Kết quả đầu 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15" w:history="1">
            <w:r w:rsidRPr="00A140AC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3"/>
            <w:tabs>
              <w:tab w:val="left" w:pos="154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16" w:history="1">
            <w:r w:rsidRPr="00A140AC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Định nghĩa nhãn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3"/>
            <w:tabs>
              <w:tab w:val="left" w:pos="154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17" w:history="1">
            <w:r w:rsidRPr="00A140AC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Chi tiết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3"/>
            <w:tabs>
              <w:tab w:val="left" w:pos="154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18" w:history="1">
            <w:r w:rsidRPr="00A140AC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Tiền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3"/>
            <w:tabs>
              <w:tab w:val="left" w:pos="154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19" w:history="1">
            <w:r w:rsidRPr="00A140AC">
              <w:rPr>
                <w:rStyle w:val="Hyperlink"/>
                <w:noProof/>
              </w:rPr>
              <w:t>4.2.4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Học máy có giám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3"/>
            <w:tabs>
              <w:tab w:val="left" w:pos="154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20" w:history="1">
            <w:r w:rsidRPr="00A140AC">
              <w:rPr>
                <w:rStyle w:val="Hyperlink"/>
                <w:noProof/>
              </w:rPr>
              <w:t>4.2.5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Best-first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3"/>
            <w:tabs>
              <w:tab w:val="left" w:pos="154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21" w:history="1">
            <w:r w:rsidRPr="00A140AC">
              <w:rPr>
                <w:rStyle w:val="Hyperlink"/>
                <w:noProof/>
              </w:rPr>
              <w:t>4.2.6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Xây dựng chuỗi đồng tham chiếu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22" w:history="1">
            <w:r w:rsidRPr="00A140AC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Tập dữ liệu và phương pháp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23" w:history="1">
            <w:r w:rsidRPr="00A140AC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Tập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2"/>
            <w:tabs>
              <w:tab w:val="left" w:pos="110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24" w:history="1">
            <w:r w:rsidRPr="00A140AC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Phương pháp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25" w:history="1">
            <w:r w:rsidRPr="00A140AC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99C" w:rsidRDefault="0019099C">
          <w:pPr>
            <w:pStyle w:val="TOC1"/>
            <w:tabs>
              <w:tab w:val="left" w:pos="660"/>
              <w:tab w:val="right" w:leader="dot" w:pos="9163"/>
            </w:tabs>
            <w:rPr>
              <w:rFonts w:asciiTheme="minorHAnsi" w:eastAsiaTheme="minorEastAsia" w:hAnsiTheme="minorHAnsi"/>
              <w:noProof/>
            </w:rPr>
          </w:pPr>
          <w:hyperlink w:anchor="_Toc419479226" w:history="1">
            <w:r w:rsidRPr="00A140AC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140AC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_Toc419479226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1F75" w:rsidRPr="000300C7" w:rsidRDefault="006709F8" w:rsidP="000300C7">
          <w:pPr>
            <w:sectPr w:rsidR="003B1F75" w:rsidRPr="000300C7" w:rsidSect="003B1F75">
              <w:type w:val="oddPage"/>
              <w:pgSz w:w="11909" w:h="16834" w:code="9"/>
              <w:pgMar w:top="1440" w:right="1152" w:bottom="1152" w:left="1152" w:header="720" w:footer="720" w:gutter="432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26593" w:rsidRDefault="005F78A7" w:rsidP="00026593">
      <w:pPr>
        <w:pStyle w:val="Heading1"/>
      </w:pPr>
      <w:bookmarkStart w:id="0" w:name="_Toc419479202"/>
      <w:r>
        <w:lastRenderedPageBreak/>
        <w:t>Giới thiệu vấn đề</w:t>
      </w:r>
      <w:bookmarkEnd w:id="0"/>
    </w:p>
    <w:p w:rsidR="0085531D" w:rsidRDefault="008216A3" w:rsidP="008216A3">
      <w:pPr>
        <w:pStyle w:val="ListParagraph"/>
        <w:numPr>
          <w:ilvl w:val="0"/>
          <w:numId w:val="6"/>
        </w:numPr>
      </w:pPr>
      <w:r>
        <w:t>Giới thiệu về bệnh án điện tử và xu thế của nó trên thế giới</w:t>
      </w:r>
    </w:p>
    <w:p w:rsidR="008216A3" w:rsidRDefault="008216A3" w:rsidP="008216A3">
      <w:pPr>
        <w:pStyle w:val="ListParagraph"/>
        <w:numPr>
          <w:ilvl w:val="0"/>
          <w:numId w:val="6"/>
        </w:numPr>
      </w:pPr>
      <w:r>
        <w:t>Nêu lên vấn đề về trích xuất các kiến thức từ nguồn dữ liệu lớn như bệnh án điện tử</w:t>
      </w:r>
    </w:p>
    <w:p w:rsidR="00D14F80" w:rsidRDefault="008216A3" w:rsidP="008216A3">
      <w:pPr>
        <w:pStyle w:val="ListParagraph"/>
        <w:numPr>
          <w:ilvl w:val="0"/>
          <w:numId w:val="6"/>
        </w:numPr>
      </w:pPr>
      <w:r>
        <w:t xml:space="preserve">Một trong những vấn đề liên quan là coref, tuy rất được quan tâm nghiên cứu cho các lĩnh vực </w:t>
      </w:r>
      <w:r w:rsidR="00954FA0">
        <w:t>khác</w:t>
      </w:r>
      <w:r>
        <w:t xml:space="preserve"> nhưng cho lĩnh vực bệnh án điện tử thì vẫn chưa được xem xét tới</w:t>
      </w:r>
    </w:p>
    <w:p w:rsidR="00AD20C2" w:rsidRPr="0085531D" w:rsidRDefault="00D14F80" w:rsidP="00F00656">
      <w:pPr>
        <w:pStyle w:val="ListParagraph"/>
        <w:numPr>
          <w:ilvl w:val="0"/>
          <w:numId w:val="6"/>
        </w:numPr>
      </w:pPr>
      <w:r>
        <w:t>Giới thiệu cụ thể bài toán: phân giải đồng tham chiếu trên bệnh án điện tử</w:t>
      </w:r>
    </w:p>
    <w:p w:rsidR="00026593" w:rsidRDefault="005F78A7" w:rsidP="00026593">
      <w:pPr>
        <w:pStyle w:val="Heading1"/>
      </w:pPr>
      <w:bookmarkStart w:id="1" w:name="_Toc419479203"/>
      <w:r>
        <w:t>Các công trình liên quan</w:t>
      </w:r>
      <w:bookmarkEnd w:id="1"/>
    </w:p>
    <w:p w:rsidR="000A6E16" w:rsidRDefault="000A6E16" w:rsidP="00E13D29">
      <w:pPr>
        <w:pStyle w:val="Heading2"/>
      </w:pPr>
      <w:bookmarkStart w:id="2" w:name="_Toc419479204"/>
      <w:r>
        <w:t>Bệnh án điện tử</w:t>
      </w:r>
      <w:bookmarkEnd w:id="2"/>
    </w:p>
    <w:p w:rsidR="000A6E16" w:rsidRDefault="000A6E16" w:rsidP="00E13D29">
      <w:pPr>
        <w:pStyle w:val="ListParagraph"/>
        <w:numPr>
          <w:ilvl w:val="0"/>
          <w:numId w:val="16"/>
        </w:numPr>
      </w:pPr>
      <w:r>
        <w:t>Giới thiệu bệnh án điện tử là gì</w:t>
      </w:r>
    </w:p>
    <w:p w:rsidR="000A6E16" w:rsidRDefault="000A6E16" w:rsidP="00E13D29">
      <w:pPr>
        <w:pStyle w:val="ListParagraph"/>
        <w:numPr>
          <w:ilvl w:val="0"/>
          <w:numId w:val="16"/>
        </w:numPr>
      </w:pPr>
      <w:r>
        <w:t>Đưa ví dụ</w:t>
      </w:r>
    </w:p>
    <w:p w:rsidR="00D14F80" w:rsidRDefault="000A6E16" w:rsidP="00E13D29">
      <w:pPr>
        <w:pStyle w:val="Heading2"/>
      </w:pPr>
      <w:bookmarkStart w:id="3" w:name="_Toc419479205"/>
      <w:r>
        <w:t>Phân giải đồng tham chiếu</w:t>
      </w:r>
      <w:bookmarkEnd w:id="3"/>
    </w:p>
    <w:p w:rsidR="000A6E16" w:rsidRPr="00E13D29" w:rsidRDefault="000A6E16" w:rsidP="00E13D29">
      <w:pPr>
        <w:pStyle w:val="ListParagraph"/>
        <w:numPr>
          <w:ilvl w:val="0"/>
          <w:numId w:val="15"/>
        </w:numPr>
      </w:pPr>
      <w:r>
        <w:t>Giới thiệu bài toán coreference là gì</w:t>
      </w:r>
    </w:p>
    <w:p w:rsidR="0085531D" w:rsidRDefault="0088104D" w:rsidP="0088104D">
      <w:pPr>
        <w:pStyle w:val="ListParagraph"/>
        <w:numPr>
          <w:ilvl w:val="0"/>
          <w:numId w:val="5"/>
        </w:numPr>
      </w:pPr>
      <w:r>
        <w:t>Coreference resolution nói chung</w:t>
      </w:r>
      <w:r w:rsidR="00D14F80">
        <w:t xml:space="preserve"> có 3 kiểu hệ thống</w:t>
      </w:r>
    </w:p>
    <w:p w:rsidR="00D14F80" w:rsidRDefault="00D14F80" w:rsidP="006415C2">
      <w:pPr>
        <w:pStyle w:val="ListParagraph"/>
        <w:numPr>
          <w:ilvl w:val="1"/>
          <w:numId w:val="5"/>
        </w:numPr>
      </w:pPr>
      <w:r>
        <w:t>M</w:t>
      </w:r>
      <w:r w:rsidR="00B8017F">
        <w:t>ention-pair model</w:t>
      </w:r>
    </w:p>
    <w:p w:rsidR="00D14F80" w:rsidRDefault="00D14F80" w:rsidP="006415C2">
      <w:pPr>
        <w:pStyle w:val="ListParagraph"/>
        <w:numPr>
          <w:ilvl w:val="1"/>
          <w:numId w:val="5"/>
        </w:numPr>
      </w:pPr>
      <w:r>
        <w:t>E</w:t>
      </w:r>
      <w:r w:rsidR="00B8017F">
        <w:t>ntity-mention model</w:t>
      </w:r>
    </w:p>
    <w:p w:rsidR="006415C2" w:rsidRDefault="00D14F80" w:rsidP="006415C2">
      <w:pPr>
        <w:pStyle w:val="ListParagraph"/>
        <w:numPr>
          <w:ilvl w:val="1"/>
          <w:numId w:val="5"/>
        </w:numPr>
      </w:pPr>
      <w:r>
        <w:t>R</w:t>
      </w:r>
      <w:r w:rsidR="00B8017F">
        <w:t>anking model</w:t>
      </w:r>
    </w:p>
    <w:p w:rsidR="000A6E16" w:rsidRDefault="000A6E16" w:rsidP="00E13D29">
      <w:pPr>
        <w:pStyle w:val="Heading2"/>
      </w:pPr>
      <w:bookmarkStart w:id="4" w:name="_Toc419479206"/>
      <w:r>
        <w:t>Phân giải đồng tham chiếu cho bệnh án điện tử</w:t>
      </w:r>
      <w:bookmarkEnd w:id="4"/>
    </w:p>
    <w:p w:rsidR="0088104D" w:rsidRDefault="0088104D" w:rsidP="0088104D">
      <w:pPr>
        <w:pStyle w:val="ListParagraph"/>
        <w:numPr>
          <w:ilvl w:val="0"/>
          <w:numId w:val="5"/>
        </w:numPr>
      </w:pPr>
      <w:r>
        <w:t>Coreference cho văn bản y khoa, cụ thể là bệnh án điện tử</w:t>
      </w:r>
    </w:p>
    <w:p w:rsidR="000A6E16" w:rsidRDefault="000A6E16" w:rsidP="0088104D">
      <w:pPr>
        <w:pStyle w:val="ListParagraph"/>
        <w:numPr>
          <w:ilvl w:val="0"/>
          <w:numId w:val="5"/>
        </w:numPr>
      </w:pPr>
      <w:r>
        <w:t>Có 3 hướng tiếp cận:</w:t>
      </w:r>
    </w:p>
    <w:p w:rsidR="0088104D" w:rsidRDefault="0088104D" w:rsidP="00E13D29">
      <w:pPr>
        <w:pStyle w:val="ListParagraph"/>
        <w:numPr>
          <w:ilvl w:val="1"/>
          <w:numId w:val="5"/>
        </w:numPr>
      </w:pPr>
      <w:r>
        <w:t>Rule-based learning</w:t>
      </w:r>
      <w:r w:rsidR="000A6E16">
        <w:t xml:space="preserve"> system</w:t>
      </w:r>
    </w:p>
    <w:p w:rsidR="0088104D" w:rsidRDefault="0088104D" w:rsidP="00E13D29">
      <w:pPr>
        <w:pStyle w:val="ListParagraph"/>
        <w:numPr>
          <w:ilvl w:val="1"/>
          <w:numId w:val="5"/>
        </w:numPr>
      </w:pPr>
      <w:r>
        <w:t>Supervised learning</w:t>
      </w:r>
      <w:r w:rsidR="000A6E16">
        <w:t xml:space="preserve"> system</w:t>
      </w:r>
    </w:p>
    <w:p w:rsidR="000A6E16" w:rsidRDefault="000A6E16" w:rsidP="00E13D29">
      <w:pPr>
        <w:pStyle w:val="ListParagraph"/>
        <w:numPr>
          <w:ilvl w:val="1"/>
          <w:numId w:val="5"/>
        </w:numPr>
      </w:pPr>
      <w:r>
        <w:t>Hybrid system</w:t>
      </w:r>
    </w:p>
    <w:p w:rsidR="00AD20C2" w:rsidRDefault="00AD20C2" w:rsidP="00E13D29"/>
    <w:p w:rsidR="00992532" w:rsidRDefault="005F78A7" w:rsidP="005F78A7">
      <w:pPr>
        <w:pStyle w:val="Heading1"/>
      </w:pPr>
      <w:bookmarkStart w:id="5" w:name="_Toc419479207"/>
      <w:r>
        <w:t>Kiến thức và công nghệ</w:t>
      </w:r>
      <w:bookmarkEnd w:id="5"/>
    </w:p>
    <w:p w:rsidR="005E2502" w:rsidRDefault="005E2502" w:rsidP="005E2502">
      <w:pPr>
        <w:pStyle w:val="Heading2"/>
      </w:pPr>
      <w:bookmarkStart w:id="6" w:name="_Toc419479208"/>
      <w:r>
        <w:t>Named-Entity-Regconition</w:t>
      </w:r>
      <w:bookmarkEnd w:id="6"/>
    </w:p>
    <w:p w:rsidR="005E2502" w:rsidRDefault="005E2502" w:rsidP="00E13D29">
      <w:pPr>
        <w:pStyle w:val="ListParagraph"/>
        <w:numPr>
          <w:ilvl w:val="0"/>
          <w:numId w:val="5"/>
        </w:numPr>
      </w:pPr>
      <w:r>
        <w:t>Giải thích, giới thiệu, đưa ví dụ về NER</w:t>
      </w:r>
    </w:p>
    <w:p w:rsidR="0048792B" w:rsidRDefault="0048792B" w:rsidP="00E13D29">
      <w:pPr>
        <w:pStyle w:val="Heading2"/>
      </w:pPr>
      <w:bookmarkStart w:id="7" w:name="_Toc419479209"/>
      <w:r>
        <w:t>Những vấn đề trong phân giải đồng tham chiếu trong bệnh án điện tử</w:t>
      </w:r>
      <w:bookmarkEnd w:id="7"/>
    </w:p>
    <w:p w:rsidR="0048792B" w:rsidRDefault="0048792B" w:rsidP="00E13D29">
      <w:pPr>
        <w:pStyle w:val="ListParagraph"/>
        <w:numPr>
          <w:ilvl w:val="0"/>
          <w:numId w:val="5"/>
        </w:numPr>
      </w:pPr>
      <w:r>
        <w:t>Đưa ra các key observation trong bài báo</w:t>
      </w:r>
    </w:p>
    <w:p w:rsidR="0048792B" w:rsidRPr="00E13D29" w:rsidRDefault="0048792B" w:rsidP="00E13D29">
      <w:pPr>
        <w:pStyle w:val="ListParagraph"/>
        <w:numPr>
          <w:ilvl w:val="0"/>
          <w:numId w:val="5"/>
        </w:numPr>
      </w:pPr>
      <w:r>
        <w:t>Đưa ra các feature design</w:t>
      </w:r>
    </w:p>
    <w:p w:rsidR="00A84CE6" w:rsidRDefault="00E02CA8" w:rsidP="00E02CA8">
      <w:pPr>
        <w:pStyle w:val="ListParagraph"/>
        <w:numPr>
          <w:ilvl w:val="0"/>
          <w:numId w:val="7"/>
        </w:numPr>
      </w:pPr>
      <w:r>
        <w:t>Nói rõ về coreference là gì và phân giải nó là như thế nào</w:t>
      </w:r>
    </w:p>
    <w:p w:rsidR="00AD20C2" w:rsidRDefault="00AD20C2" w:rsidP="00E13D29"/>
    <w:p w:rsidR="00FB099A" w:rsidRDefault="004E7A3F" w:rsidP="00FB099A">
      <w:pPr>
        <w:pStyle w:val="Heading1"/>
      </w:pPr>
      <w:bookmarkStart w:id="8" w:name="_Toc419479210"/>
      <w:r>
        <w:lastRenderedPageBreak/>
        <w:t>Bài toán</w:t>
      </w:r>
      <w:r w:rsidR="005F78A7">
        <w:t xml:space="preserve"> đề xuất</w:t>
      </w:r>
      <w:bookmarkEnd w:id="8"/>
    </w:p>
    <w:p w:rsidR="004E7A3F" w:rsidRDefault="004E7A3F" w:rsidP="00E13D29">
      <w:pPr>
        <w:pStyle w:val="Heading2"/>
      </w:pPr>
      <w:bookmarkStart w:id="9" w:name="_Toc419479211"/>
      <w:r>
        <w:t>Phạm vi đề tài</w:t>
      </w:r>
      <w:bookmarkEnd w:id="9"/>
    </w:p>
    <w:p w:rsidR="005E713C" w:rsidRPr="00E13D29" w:rsidRDefault="005E713C" w:rsidP="00E13D29">
      <w:pPr>
        <w:pStyle w:val="Heading3"/>
      </w:pPr>
      <w:bookmarkStart w:id="10" w:name="_Toc419479212"/>
      <w:r>
        <w:t>Nội dung bài toán</w:t>
      </w:r>
      <w:bookmarkEnd w:id="10"/>
    </w:p>
    <w:p w:rsidR="004E7A3F" w:rsidRDefault="004E7A3F" w:rsidP="00E13D29">
      <w:pPr>
        <w:pStyle w:val="ListParagraph"/>
        <w:numPr>
          <w:ilvl w:val="0"/>
          <w:numId w:val="8"/>
        </w:numPr>
      </w:pPr>
      <w:r>
        <w:t>Xây dựng hệ thống phân giải đồng tham chiếu trên các bệnh án điện tử với các thực thể đã được cho biết trước</w:t>
      </w:r>
    </w:p>
    <w:p w:rsidR="005E713C" w:rsidRPr="00E13D29" w:rsidRDefault="005E713C" w:rsidP="00E13D29">
      <w:pPr>
        <w:pStyle w:val="Heading3"/>
      </w:pPr>
      <w:bookmarkStart w:id="11" w:name="_Toc419479213"/>
      <w:r>
        <w:t>Dữ liệu đầu vào</w:t>
      </w:r>
      <w:bookmarkEnd w:id="11"/>
    </w:p>
    <w:p w:rsidR="004E7A3F" w:rsidRDefault="005E713C" w:rsidP="00E13D29">
      <w:pPr>
        <w:pStyle w:val="ListParagraph"/>
        <w:numPr>
          <w:ilvl w:val="0"/>
          <w:numId w:val="8"/>
        </w:numPr>
      </w:pPr>
      <w:r>
        <w:t>L</w:t>
      </w:r>
      <w:r w:rsidR="004E7A3F">
        <w:t>à các bệnh án điện tử cùng với danh sách các thực thể</w:t>
      </w:r>
      <w:r>
        <w:t xml:space="preserve"> đã được gán nhãn</w:t>
      </w:r>
      <w:r w:rsidR="004E7A3F">
        <w:t xml:space="preserve"> có trong bệnh án đó theo một định dạng nhất định</w:t>
      </w:r>
    </w:p>
    <w:p w:rsidR="00502CB9" w:rsidRDefault="00502CB9" w:rsidP="00E13D29">
      <w:pPr>
        <w:pStyle w:val="ListParagraph"/>
        <w:numPr>
          <w:ilvl w:val="0"/>
          <w:numId w:val="8"/>
        </w:numPr>
      </w:pPr>
      <w:r>
        <w:t>Giải thích rõ đầu vào</w:t>
      </w:r>
    </w:p>
    <w:p w:rsidR="005E713C" w:rsidRDefault="005E713C" w:rsidP="00E13D29">
      <w:pPr>
        <w:pStyle w:val="ListParagraph"/>
        <w:numPr>
          <w:ilvl w:val="0"/>
          <w:numId w:val="8"/>
        </w:numPr>
      </w:pPr>
      <w:r>
        <w:t>Đưa ra các ví dụ thực thể trong bệnh án</w:t>
      </w:r>
    </w:p>
    <w:p w:rsidR="005E713C" w:rsidRDefault="005E713C" w:rsidP="00E13D29">
      <w:pPr>
        <w:pStyle w:val="Heading3"/>
      </w:pPr>
      <w:bookmarkStart w:id="12" w:name="_Toc419479214"/>
      <w:r>
        <w:t>Kết quả đầu ra</w:t>
      </w:r>
      <w:bookmarkEnd w:id="12"/>
    </w:p>
    <w:p w:rsidR="005E713C" w:rsidRDefault="005E713C" w:rsidP="00E13D29">
      <w:pPr>
        <w:pStyle w:val="ListParagraph"/>
        <w:numPr>
          <w:ilvl w:val="0"/>
          <w:numId w:val="9"/>
        </w:numPr>
      </w:pPr>
      <w:r>
        <w:t>Là chuỗi đồng tham chiếu các thực thể và nhãn cho chuỗi đó</w:t>
      </w:r>
    </w:p>
    <w:p w:rsidR="00502CB9" w:rsidRDefault="00502CB9" w:rsidP="00E13D29">
      <w:pPr>
        <w:pStyle w:val="ListParagraph"/>
        <w:numPr>
          <w:ilvl w:val="0"/>
          <w:numId w:val="9"/>
        </w:numPr>
      </w:pPr>
      <w:r>
        <w:t>Giải thích rõ kết quả</w:t>
      </w:r>
    </w:p>
    <w:p w:rsidR="00502CB9" w:rsidRDefault="00502CB9" w:rsidP="00E13D29">
      <w:pPr>
        <w:pStyle w:val="ListParagraph"/>
        <w:numPr>
          <w:ilvl w:val="0"/>
          <w:numId w:val="9"/>
        </w:numPr>
      </w:pPr>
      <w:r>
        <w:t>Đưa ra ví dụ kết quả mong muốn</w:t>
      </w:r>
    </w:p>
    <w:p w:rsidR="00502CB9" w:rsidRDefault="00502CB9" w:rsidP="00E13D29">
      <w:pPr>
        <w:pStyle w:val="Heading2"/>
      </w:pPr>
      <w:bookmarkStart w:id="13" w:name="_Toc419479215"/>
      <w:r>
        <w:t>Thiết kế hệ thống</w:t>
      </w:r>
      <w:bookmarkEnd w:id="13"/>
    </w:p>
    <w:p w:rsidR="00C93F7F" w:rsidRPr="00E13D29" w:rsidRDefault="00C93F7F" w:rsidP="00E13D29">
      <w:pPr>
        <w:pStyle w:val="Heading3"/>
      </w:pPr>
      <w:bookmarkStart w:id="14" w:name="_Toc419479216"/>
      <w:r>
        <w:t>Định nghĩa nhãn</w:t>
      </w:r>
      <w:bookmarkEnd w:id="14"/>
    </w:p>
    <w:p w:rsidR="00502CB9" w:rsidRDefault="00502CB9" w:rsidP="00E13D29">
      <w:pPr>
        <w:pStyle w:val="ListParagraph"/>
        <w:numPr>
          <w:ilvl w:val="0"/>
          <w:numId w:val="10"/>
        </w:numPr>
      </w:pPr>
      <w:r>
        <w:t>Đị</w:t>
      </w:r>
      <w:r w:rsidR="00587C76">
        <w:t>nh nghĩa 5</w:t>
      </w:r>
      <w:r>
        <w:t xml:space="preserve"> nhãn Person, Problem, Test, Treatment, Pronoun</w:t>
      </w:r>
    </w:p>
    <w:p w:rsidR="00C93F7F" w:rsidRDefault="00C93F7F" w:rsidP="00E13D29">
      <w:pPr>
        <w:pStyle w:val="ListParagraph"/>
        <w:numPr>
          <w:ilvl w:val="0"/>
          <w:numId w:val="10"/>
        </w:numPr>
      </w:pPr>
      <w:r>
        <w:t>Đưa ra ví dụ về các thực thể và nhãn trong một bệnh án cụ thể</w:t>
      </w:r>
    </w:p>
    <w:p w:rsidR="00C93F7F" w:rsidRDefault="00C93F7F" w:rsidP="00E13D29">
      <w:pPr>
        <w:pStyle w:val="Heading3"/>
      </w:pPr>
      <w:bookmarkStart w:id="15" w:name="_Toc419479217"/>
      <w:r>
        <w:t>Chi tiết hệ thống</w:t>
      </w:r>
      <w:bookmarkEnd w:id="15"/>
    </w:p>
    <w:p w:rsidR="004E373F" w:rsidRDefault="004E373F" w:rsidP="004E373F">
      <w:r>
        <w:t>Hệ thống sẽ gồm các bước (</w:t>
      </w:r>
      <w:r>
        <w:fldChar w:fldCharType="begin"/>
      </w:r>
      <w:r>
        <w:instrText xml:space="preserve"> REF _Ref419449232 \h </w:instrText>
      </w:r>
      <w:r>
        <w:fldChar w:fldCharType="separate"/>
      </w:r>
      <w:r>
        <w:t xml:space="preserve">Hình </w:t>
      </w:r>
      <w:r>
        <w:rPr>
          <w:noProof/>
        </w:rPr>
        <w:t>1</w:t>
      </w:r>
      <w:r>
        <w:fldChar w:fldCharType="end"/>
      </w:r>
      <w:r>
        <w:t>)</w:t>
      </w:r>
    </w:p>
    <w:p w:rsidR="004E373F" w:rsidRDefault="004E373F" w:rsidP="004E373F">
      <w:pPr>
        <w:pStyle w:val="ListParagraph"/>
        <w:numPr>
          <w:ilvl w:val="0"/>
          <w:numId w:val="12"/>
        </w:numPr>
      </w:pPr>
      <w:r>
        <w:t>Tiền xử lý (kết quả là các cặp thực thể có khả năng đồng tham chiếu)</w:t>
      </w:r>
    </w:p>
    <w:p w:rsidR="004E373F" w:rsidRDefault="004E373F" w:rsidP="004E373F">
      <w:pPr>
        <w:pStyle w:val="ListParagraph"/>
        <w:numPr>
          <w:ilvl w:val="0"/>
          <w:numId w:val="12"/>
        </w:numPr>
      </w:pPr>
      <w:r>
        <w:t>Học máy có giám sát sử dụng 3 module riêng biệt để phân loại 3 nhóm nhãn thực thể (kết quả là độ tin cậy việc đồng tham chiếu của căp thực thể)</w:t>
      </w:r>
    </w:p>
    <w:p w:rsidR="004E373F" w:rsidRDefault="004E373F" w:rsidP="004E373F">
      <w:pPr>
        <w:pStyle w:val="ListParagraph"/>
        <w:numPr>
          <w:ilvl w:val="0"/>
          <w:numId w:val="12"/>
        </w:numPr>
      </w:pPr>
      <w:r>
        <w:t>Áp dụng giải thuật best-first clustering (kết quả là các cặp thực thể đã được xác định là đồng tham chiếu)</w:t>
      </w:r>
    </w:p>
    <w:p w:rsidR="001B6915" w:rsidRPr="00E13D29" w:rsidRDefault="004E373F" w:rsidP="004E373F">
      <w:pPr>
        <w:pStyle w:val="ListParagraph"/>
        <w:numPr>
          <w:ilvl w:val="0"/>
          <w:numId w:val="12"/>
        </w:numPr>
      </w:pPr>
      <w:r>
        <w:t>Xây dựng chuỗi đồng tham chiếu</w:t>
      </w:r>
    </w:p>
    <w:p w:rsidR="00FB099A" w:rsidRDefault="00FB099A" w:rsidP="00FB099A">
      <w:pPr>
        <w:keepNext/>
        <w:jc w:val="center"/>
      </w:pPr>
      <w:r>
        <w:object w:dxaOrig="4966" w:dyaOrig="54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5pt;height:272.5pt" o:ole="">
            <v:imagedata r:id="rId14" o:title=""/>
          </v:shape>
          <o:OLEObject Type="Embed" ProgID="Visio.Drawing.15" ShapeID="_x0000_i1025" DrawAspect="Content" ObjectID="_1493221188" r:id="rId15"/>
        </w:object>
      </w:r>
    </w:p>
    <w:p w:rsidR="00FB099A" w:rsidRDefault="00FB099A" w:rsidP="00FB099A">
      <w:pPr>
        <w:pStyle w:val="Caption"/>
      </w:pPr>
      <w:bookmarkStart w:id="16" w:name="_Ref419449232"/>
      <w:r>
        <w:t xml:space="preserve">Hình </w:t>
      </w:r>
      <w:r w:rsidR="00DB2AC6">
        <w:fldChar w:fldCharType="begin"/>
      </w:r>
      <w:r w:rsidR="00DB2AC6">
        <w:instrText xml:space="preserve"> SEQ Hình \* ARABIC </w:instrText>
      </w:r>
      <w:r w:rsidR="00DB2AC6">
        <w:fldChar w:fldCharType="separate"/>
      </w:r>
      <w:r w:rsidR="004E373F">
        <w:rPr>
          <w:noProof/>
        </w:rPr>
        <w:t>1</w:t>
      </w:r>
      <w:r w:rsidR="00DB2AC6">
        <w:rPr>
          <w:noProof/>
        </w:rPr>
        <w:fldChar w:fldCharType="end"/>
      </w:r>
      <w:bookmarkEnd w:id="16"/>
      <w:r>
        <w:t>. Sơ đồ khối</w:t>
      </w:r>
    </w:p>
    <w:p w:rsidR="00803D99" w:rsidRDefault="00803D99" w:rsidP="00E13D29">
      <w:pPr>
        <w:pStyle w:val="Heading3"/>
      </w:pPr>
      <w:bookmarkStart w:id="17" w:name="_Toc419479218"/>
      <w:r>
        <w:t>Tiền xử lý</w:t>
      </w:r>
      <w:bookmarkEnd w:id="17"/>
    </w:p>
    <w:p w:rsidR="00803D99" w:rsidRDefault="00803D99" w:rsidP="00E13D29">
      <w:pPr>
        <w:pStyle w:val="ListParagraph"/>
        <w:numPr>
          <w:ilvl w:val="0"/>
          <w:numId w:val="12"/>
        </w:numPr>
      </w:pPr>
      <w:r>
        <w:t>Giải thích bước tiền xử lý</w:t>
      </w:r>
    </w:p>
    <w:p w:rsidR="00803D99" w:rsidRDefault="00803D99" w:rsidP="00E13D29">
      <w:pPr>
        <w:pStyle w:val="ListParagraph"/>
        <w:numPr>
          <w:ilvl w:val="0"/>
          <w:numId w:val="12"/>
        </w:numPr>
      </w:pPr>
      <w:r>
        <w:t>Đưa ví dụ: “her CT scan” và “a CT scan” sau khi được tiền xử lý đều trở thành “CT scan”</w:t>
      </w:r>
    </w:p>
    <w:p w:rsidR="00803D99" w:rsidRPr="00E13D29" w:rsidRDefault="00803D99" w:rsidP="00E13D29">
      <w:pPr>
        <w:pStyle w:val="ListParagraph"/>
        <w:numPr>
          <w:ilvl w:val="0"/>
          <w:numId w:val="12"/>
        </w:numPr>
      </w:pPr>
      <w:r>
        <w:t xml:space="preserve">Cặp mention được xây dựng là lọc từ </w:t>
      </w:r>
      <m:oMath>
        <m:r>
          <w:rPr>
            <w:rFonts w:ascii="Latin Modern Math" w:hAnsi="Latin Modern Math"/>
          </w:rPr>
          <m:t>C(n,2)</m:t>
        </m:r>
      </m:oMath>
      <w:r w:rsidR="002A59FA">
        <w:rPr>
          <w:rFonts w:eastAsiaTheme="minorEastAsia"/>
        </w:rPr>
        <w:t xml:space="preserve"> các cặp mention.</w:t>
      </w:r>
    </w:p>
    <w:p w:rsidR="00803D99" w:rsidRDefault="00803D99" w:rsidP="00E13D29">
      <w:pPr>
        <w:pStyle w:val="Heading3"/>
      </w:pPr>
      <w:bookmarkStart w:id="18" w:name="_Toc419479219"/>
      <w:r>
        <w:t>Học máy có giám sát</w:t>
      </w:r>
      <w:bookmarkEnd w:id="18"/>
    </w:p>
    <w:p w:rsidR="00803D99" w:rsidRDefault="00803D99" w:rsidP="00E13D29">
      <w:pPr>
        <w:pStyle w:val="ListParagraph"/>
        <w:numPr>
          <w:ilvl w:val="0"/>
          <w:numId w:val="13"/>
        </w:numPr>
      </w:pPr>
      <w:r>
        <w:t>Sử dụng 3 module riêng biệt ứng với 5 nhãn</w:t>
      </w:r>
    </w:p>
    <w:p w:rsidR="00803D99" w:rsidRDefault="00803D99" w:rsidP="00E13D29">
      <w:pPr>
        <w:pStyle w:val="ListParagraph"/>
        <w:numPr>
          <w:ilvl w:val="1"/>
          <w:numId w:val="13"/>
        </w:numPr>
      </w:pPr>
      <w:r>
        <w:t>Module Person (thêm vào thuộc tính patient hoặc family hoặc hospital person)</w:t>
      </w:r>
    </w:p>
    <w:p w:rsidR="00803D99" w:rsidRDefault="00803D99" w:rsidP="00E13D29">
      <w:pPr>
        <w:pStyle w:val="ListParagraph"/>
        <w:numPr>
          <w:ilvl w:val="1"/>
          <w:numId w:val="13"/>
        </w:numPr>
      </w:pPr>
      <w:r>
        <w:t>Module Non-person (Problem – Test – Treatment)</w:t>
      </w:r>
    </w:p>
    <w:p w:rsidR="00803D99" w:rsidRDefault="00803D99" w:rsidP="00E13D29">
      <w:pPr>
        <w:pStyle w:val="ListParagraph"/>
        <w:numPr>
          <w:ilvl w:val="1"/>
          <w:numId w:val="13"/>
        </w:numPr>
      </w:pPr>
      <w:r>
        <w:t xml:space="preserve">Module Pronoun </w:t>
      </w:r>
    </w:p>
    <w:p w:rsidR="004E373F" w:rsidRDefault="00803D99" w:rsidP="004E37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B1CB39" wp14:editId="5ECE0546">
            <wp:extent cx="5353651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iajnl-2011-000734fig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74" cy="29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99" w:rsidRDefault="004E373F" w:rsidP="004E373F">
      <w:pPr>
        <w:pStyle w:val="Caption"/>
      </w:pPr>
      <w:r>
        <w:t xml:space="preserve">Hình </w:t>
      </w:r>
      <w:r w:rsidR="00DB2AC6">
        <w:fldChar w:fldCharType="begin"/>
      </w:r>
      <w:r w:rsidR="00DB2AC6">
        <w:instrText xml:space="preserve"> SEQ Hình \* ARABIC </w:instrText>
      </w:r>
      <w:r w:rsidR="00DB2AC6">
        <w:fldChar w:fldCharType="separate"/>
      </w:r>
      <w:r>
        <w:rPr>
          <w:noProof/>
        </w:rPr>
        <w:t>2</w:t>
      </w:r>
      <w:r w:rsidR="00DB2AC6">
        <w:rPr>
          <w:noProof/>
        </w:rPr>
        <w:fldChar w:fldCharType="end"/>
      </w:r>
      <w:r>
        <w:t>. Sơ đồ khối</w:t>
      </w:r>
    </w:p>
    <w:p w:rsidR="00803D99" w:rsidRDefault="00803D99" w:rsidP="00E13D29">
      <w:pPr>
        <w:pStyle w:val="Heading3"/>
      </w:pPr>
      <w:bookmarkStart w:id="19" w:name="_Toc419479220"/>
      <w:r>
        <w:t>Best-first clustering</w:t>
      </w:r>
      <w:bookmarkEnd w:id="19"/>
    </w:p>
    <w:p w:rsidR="00803D99" w:rsidRPr="00E13D29" w:rsidRDefault="00803D99" w:rsidP="00E13D29">
      <w:pPr>
        <w:pStyle w:val="ListParagraph"/>
        <w:numPr>
          <w:ilvl w:val="0"/>
          <w:numId w:val="13"/>
        </w:numPr>
      </w:pPr>
      <w:r>
        <w:t>Giải thích thuật toán best-first clustering</w:t>
      </w:r>
    </w:p>
    <w:p w:rsidR="00803D99" w:rsidRDefault="00803D99" w:rsidP="00E13D29">
      <w:pPr>
        <w:pStyle w:val="Heading3"/>
      </w:pPr>
      <w:bookmarkStart w:id="20" w:name="_Toc419479221"/>
      <w:r>
        <w:t>Xây dựng chuỗi đồng tham chiếu</w:t>
      </w:r>
      <w:bookmarkEnd w:id="20"/>
    </w:p>
    <w:p w:rsidR="00090238" w:rsidRDefault="00803D99" w:rsidP="00E13D29">
      <w:pPr>
        <w:pStyle w:val="ListParagraph"/>
        <w:numPr>
          <w:ilvl w:val="0"/>
          <w:numId w:val="13"/>
        </w:numPr>
      </w:pPr>
      <w:r>
        <w:t>Ghép các cặp thực thể đồng tham chiếu để xây dựng chuỗi đồng tham chiếu</w:t>
      </w:r>
    </w:p>
    <w:p w:rsidR="00983DC1" w:rsidRDefault="00983DC1" w:rsidP="00E13D29"/>
    <w:p w:rsidR="005F78A7" w:rsidRDefault="00803D99" w:rsidP="005F78A7">
      <w:pPr>
        <w:pStyle w:val="Heading1"/>
      </w:pPr>
      <w:bookmarkStart w:id="21" w:name="_Toc419479222"/>
      <w:r>
        <w:t>Tập d</w:t>
      </w:r>
      <w:r w:rsidR="005F78A7">
        <w:t>ữ liệu</w:t>
      </w:r>
      <w:r>
        <w:t xml:space="preserve"> và phương pháp đánh giá</w:t>
      </w:r>
      <w:bookmarkEnd w:id="21"/>
    </w:p>
    <w:p w:rsidR="00803D99" w:rsidRPr="00E13D29" w:rsidRDefault="00803D99" w:rsidP="00E13D29">
      <w:pPr>
        <w:pStyle w:val="Heading2"/>
      </w:pPr>
      <w:bookmarkStart w:id="22" w:name="_Toc419479223"/>
      <w:r>
        <w:t>Tập dữ liệu</w:t>
      </w:r>
      <w:bookmarkEnd w:id="22"/>
    </w:p>
    <w:p w:rsidR="005F78A7" w:rsidRDefault="00F53AEC" w:rsidP="00F53AEC">
      <w:pPr>
        <w:pStyle w:val="ListParagraph"/>
        <w:numPr>
          <w:ilvl w:val="0"/>
          <w:numId w:val="7"/>
        </w:numPr>
      </w:pPr>
      <w:r>
        <w:t>Nói về bộ dữ liệu i2b2/VA</w:t>
      </w:r>
    </w:p>
    <w:p w:rsidR="000D28D0" w:rsidRDefault="000D28D0" w:rsidP="00F53AEC">
      <w:pPr>
        <w:pStyle w:val="ListParagraph"/>
        <w:numPr>
          <w:ilvl w:val="0"/>
          <w:numId w:val="7"/>
        </w:numPr>
      </w:pPr>
      <w:r>
        <w:t>Quy trình lấy và cam kết bảo mật dữ liệu</w:t>
      </w:r>
    </w:p>
    <w:p w:rsidR="000D28D0" w:rsidRDefault="000D28D0" w:rsidP="00F53AEC">
      <w:pPr>
        <w:pStyle w:val="ListParagraph"/>
        <w:numPr>
          <w:ilvl w:val="0"/>
          <w:numId w:val="7"/>
        </w:numPr>
      </w:pPr>
      <w:r>
        <w:t>Số lượng mẫu trong từng tập (training và test)</w:t>
      </w:r>
    </w:p>
    <w:p w:rsidR="000D28D0" w:rsidRDefault="000D28D0" w:rsidP="00E13D29">
      <w:pPr>
        <w:pStyle w:val="Heading2"/>
      </w:pPr>
      <w:bookmarkStart w:id="23" w:name="_Toc419479224"/>
      <w:r>
        <w:t>Phương pháp đánh giá</w:t>
      </w:r>
      <w:bookmarkEnd w:id="23"/>
    </w:p>
    <w:p w:rsidR="00F53AEC" w:rsidRDefault="000D28D0" w:rsidP="00F53AEC">
      <w:pPr>
        <w:pStyle w:val="ListParagraph"/>
        <w:numPr>
          <w:ilvl w:val="0"/>
          <w:numId w:val="7"/>
        </w:numPr>
      </w:pPr>
      <w:r>
        <w:t>Sử dụng 3 độ đo:</w:t>
      </w:r>
      <w:r w:rsidR="00F53AEC">
        <w:t xml:space="preserve"> F-measure, </w:t>
      </w:r>
      <w:r>
        <w:t xml:space="preserve">Precision </w:t>
      </w:r>
      <w:r w:rsidR="00F53AEC">
        <w:t xml:space="preserve">và </w:t>
      </w:r>
      <w:r>
        <w:t>Recall</w:t>
      </w:r>
    </w:p>
    <w:p w:rsidR="006F59D3" w:rsidRDefault="006F59D3" w:rsidP="00F53AEC">
      <w:pPr>
        <w:pStyle w:val="ListParagraph"/>
        <w:numPr>
          <w:ilvl w:val="0"/>
          <w:numId w:val="7"/>
        </w:numPr>
      </w:pPr>
      <w:r>
        <w:t xml:space="preserve">Tính 3 độ đo trên theo ba cách khác nhau: MUC, </w:t>
      </w:r>
      <w:r w:rsidR="00AA6E8E">
        <w:t>B-CUBED và CEAF (giải thích kĩ)</w:t>
      </w:r>
      <w:r w:rsidR="0019099C">
        <w:t>, sau đó lấy trung bình không trọng số</w:t>
      </w:r>
      <w:bookmarkStart w:id="24" w:name="_GoBack"/>
      <w:bookmarkEnd w:id="24"/>
    </w:p>
    <w:p w:rsidR="000D28D0" w:rsidRDefault="000D28D0" w:rsidP="00F53AEC">
      <w:pPr>
        <w:pStyle w:val="ListParagraph"/>
        <w:numPr>
          <w:ilvl w:val="0"/>
          <w:numId w:val="7"/>
        </w:numPr>
      </w:pPr>
      <w:r>
        <w:t>Kết quả đánh giá cuối cùng là trung bình không trọng số của 3 độ đo trên</w:t>
      </w:r>
    </w:p>
    <w:p w:rsidR="005F78A7" w:rsidRDefault="005F78A7" w:rsidP="005F78A7">
      <w:pPr>
        <w:pStyle w:val="Heading1"/>
      </w:pPr>
      <w:bookmarkStart w:id="25" w:name="_Toc419479225"/>
      <w:r>
        <w:t>Kết luận</w:t>
      </w:r>
      <w:bookmarkEnd w:id="25"/>
    </w:p>
    <w:p w:rsidR="00E02CA8" w:rsidRPr="00E02CA8" w:rsidRDefault="00E02CA8" w:rsidP="00E02CA8"/>
    <w:bookmarkStart w:id="26" w:name="_Toc419479226" w:displacedByCustomXml="next"/>
    <w:sdt>
      <w:sdtPr>
        <w:rPr>
          <w:rFonts w:eastAsiaTheme="minorHAnsi" w:cstheme="minorBidi"/>
          <w:b w:val="0"/>
          <w:sz w:val="22"/>
          <w:szCs w:val="22"/>
        </w:rPr>
        <w:id w:val="-2121366159"/>
        <w:docPartObj>
          <w:docPartGallery w:val="Bibliographies"/>
          <w:docPartUnique/>
        </w:docPartObj>
      </w:sdtPr>
      <w:sdtEndPr/>
      <w:sdtContent>
        <w:p w:rsidR="00E02CA8" w:rsidRDefault="00B8017F">
          <w:pPr>
            <w:pStyle w:val="Heading1"/>
          </w:pPr>
          <w:r>
            <w:t>Tài liệu tham khảo</w:t>
          </w:r>
          <w:bookmarkEnd w:id="26"/>
        </w:p>
        <w:sdt>
          <w:sdtPr>
            <w:id w:val="-573587230"/>
            <w:bibliography/>
          </w:sdtPr>
          <w:sdtEndPr/>
          <w:sdtContent>
            <w:p w:rsidR="00261736" w:rsidRDefault="00E02CA8" w:rsidP="00B8017F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96"/>
                <w:gridCol w:w="8577"/>
              </w:tblGrid>
              <w:tr w:rsidR="00261736">
                <w:trPr>
                  <w:divId w:val="204132364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261736" w:rsidRDefault="00261736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61736" w:rsidRDefault="002617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Xu, J. Liu, J. Wu, Y. Wang, Z. Tu, J.-T. Sun, J. Tsujii and E. I-Chao, "A classification approach to coreference in discharge summaries: 2011 i2b2 challenge,"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the American Medical Informatics Association : JAMIA, </w:t>
                    </w:r>
                    <w:r>
                      <w:rPr>
                        <w:noProof/>
                      </w:rPr>
                      <w:t xml:space="preserve">vol. 19, no. 5, pp. 897-905, 2012. </w:t>
                    </w:r>
                  </w:p>
                </w:tc>
              </w:tr>
            </w:tbl>
            <w:p w:rsidR="00261736" w:rsidRDefault="00261736">
              <w:pPr>
                <w:divId w:val="2041323646"/>
                <w:rPr>
                  <w:rFonts w:eastAsia="Times New Roman"/>
                  <w:noProof/>
                </w:rPr>
              </w:pPr>
            </w:p>
            <w:p w:rsidR="00E02CA8" w:rsidRDefault="00E02CA8" w:rsidP="00B8017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E0154F" w:rsidRDefault="00E0154F" w:rsidP="00026593"/>
    <w:sectPr w:rsidR="00E0154F" w:rsidSect="003B1F75">
      <w:headerReference w:type="even" r:id="rId17"/>
      <w:headerReference w:type="default" r:id="rId18"/>
      <w:footerReference w:type="even" r:id="rId19"/>
      <w:footerReference w:type="default" r:id="rId20"/>
      <w:type w:val="oddPage"/>
      <w:pgSz w:w="11909" w:h="16834" w:code="9"/>
      <w:pgMar w:top="1440" w:right="1152" w:bottom="1152" w:left="1152" w:header="720" w:footer="720" w:gutter="43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2AC6" w:rsidRDefault="00DB2AC6" w:rsidP="001341D9">
      <w:pPr>
        <w:spacing w:after="0"/>
      </w:pPr>
      <w:r>
        <w:separator/>
      </w:r>
    </w:p>
  </w:endnote>
  <w:endnote w:type="continuationSeparator" w:id="0">
    <w:p w:rsidR="00DB2AC6" w:rsidRDefault="00DB2AC6" w:rsidP="001341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D42454E-2EEA-4E5F-8AA0-C98502279D45}"/>
    <w:embedBold r:id="rId2" w:fontKey="{753C04B9-5741-41EF-84DB-3ABCC5A0D3BA}"/>
    <w:embedItalic r:id="rId3" w:fontKey="{65836001-5ACD-42E5-AE01-83C87BBE7618}"/>
  </w:font>
  <w:font w:name="LM Roman 10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4353691C-8938-4965-85FF-B75C283E4ACF}"/>
    <w:embedItalic r:id="rId5" w:fontKey="{FF170677-BCAA-4482-AE21-D01868AEA68A}"/>
  </w:font>
  <w:font w:name="LM Sans 10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1D1BFBC4-7B60-4575-AD8F-277BB38C3B50}"/>
  </w:font>
  <w:font w:name="LM Roman 8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12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atin Modern Math">
    <w:panose1 w:val="00000000000000000000"/>
    <w:charset w:val="00"/>
    <w:family w:val="modern"/>
    <w:notTrueType/>
    <w:pitch w:val="variable"/>
    <w:sig w:usb0="A00000EF" w:usb1="4201F9EE" w:usb2="02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00C7" w:rsidRPr="000300C7" w:rsidRDefault="000300C7" w:rsidP="00132AD9">
    <w:pPr>
      <w:pStyle w:val="Footer"/>
      <w:ind w:firstLine="0"/>
      <w:rPr>
        <w:rFonts w:ascii="LM Sans 10" w:hAnsi="LM Sans 1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00C7" w:rsidRPr="000300C7" w:rsidRDefault="000300C7" w:rsidP="000300C7">
    <w:pPr>
      <w:pStyle w:val="Footer"/>
      <w:pBdr>
        <w:top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PAGE   \* MERGEFORMAT </w:instrText>
    </w:r>
    <w:r w:rsidRPr="000300C7">
      <w:rPr>
        <w:rFonts w:ascii="LM Sans 10" w:hAnsi="LM Sans 10"/>
      </w:rPr>
      <w:fldChar w:fldCharType="separate"/>
    </w:r>
    <w:r w:rsidR="00132AD9">
      <w:rPr>
        <w:rFonts w:ascii="LM Sans 10" w:hAnsi="LM Sans 10"/>
        <w:noProof/>
      </w:rPr>
      <w:t>5</w:t>
    </w:r>
    <w:r w:rsidRPr="000300C7">
      <w:rPr>
        <w:rFonts w:ascii="LM Sans 10" w:hAnsi="LM Sans 10"/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132AD9">
    <w:pPr>
      <w:pStyle w:val="Footer"/>
      <w:pBdr>
        <w:top w:val="single" w:sz="4" w:space="1" w:color="auto"/>
      </w:pBdr>
      <w:ind w:firstLine="0"/>
      <w:rPr>
        <w:rFonts w:ascii="LM Sans 10" w:hAnsi="LM Sans 10"/>
      </w:rPr>
    </w:pPr>
    <w:r w:rsidRPr="00132AD9">
      <w:rPr>
        <w:rFonts w:ascii="LM Sans 10" w:hAnsi="LM Sans 10"/>
      </w:rPr>
      <w:fldChar w:fldCharType="begin"/>
    </w:r>
    <w:r w:rsidRPr="00132AD9">
      <w:rPr>
        <w:rFonts w:ascii="LM Sans 10" w:hAnsi="LM Sans 10"/>
      </w:rPr>
      <w:instrText xml:space="preserve"> PAGE   \* MERGEFORMAT </w:instrText>
    </w:r>
    <w:r w:rsidRPr="00132AD9">
      <w:rPr>
        <w:rFonts w:ascii="LM Sans 10" w:hAnsi="LM Sans 10"/>
      </w:rPr>
      <w:fldChar w:fldCharType="separate"/>
    </w:r>
    <w:r w:rsidR="0019099C">
      <w:rPr>
        <w:rFonts w:ascii="LM Sans 10" w:hAnsi="LM Sans 10"/>
        <w:noProof/>
      </w:rPr>
      <w:t>8</w:t>
    </w:r>
    <w:r w:rsidRPr="00132AD9">
      <w:rPr>
        <w:rFonts w:ascii="LM Sans 10" w:hAnsi="LM Sans 10"/>
        <w:noProof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0300C7">
    <w:pPr>
      <w:pStyle w:val="Footer"/>
      <w:pBdr>
        <w:top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PAGE   \* MERGEFORMAT </w:instrText>
    </w:r>
    <w:r w:rsidRPr="000300C7">
      <w:rPr>
        <w:rFonts w:ascii="LM Sans 10" w:hAnsi="LM Sans 10"/>
      </w:rPr>
      <w:fldChar w:fldCharType="separate"/>
    </w:r>
    <w:r w:rsidR="0019099C">
      <w:rPr>
        <w:rFonts w:ascii="LM Sans 10" w:hAnsi="LM Sans 10"/>
        <w:noProof/>
      </w:rPr>
      <w:t>9</w:t>
    </w:r>
    <w:r w:rsidRPr="000300C7">
      <w:rPr>
        <w:rFonts w:ascii="LM Sans 10" w:hAnsi="LM Sans 10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2AC6" w:rsidRDefault="00DB2AC6" w:rsidP="001341D9">
      <w:pPr>
        <w:spacing w:after="0"/>
      </w:pPr>
      <w:r>
        <w:separator/>
      </w:r>
    </w:p>
  </w:footnote>
  <w:footnote w:type="continuationSeparator" w:id="0">
    <w:p w:rsidR="00DB2AC6" w:rsidRDefault="00DB2AC6" w:rsidP="001341D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1F75" w:rsidRPr="000300C7" w:rsidRDefault="003B1F75" w:rsidP="000300C7">
    <w:pPr>
      <w:pStyle w:val="Header"/>
      <w:pBdr>
        <w:bottom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STYLEREF  "Heading 1"  \* MERGEFORMAT </w:instrText>
    </w:r>
    <w:r w:rsidRPr="000300C7">
      <w:rPr>
        <w:rFonts w:ascii="LM Sans 10" w:hAnsi="LM Sans 10"/>
      </w:rPr>
      <w:fldChar w:fldCharType="separate"/>
    </w:r>
    <w:r w:rsidR="006B730B">
      <w:rPr>
        <w:rFonts w:ascii="LM Sans 10" w:hAnsi="LM Sans 10"/>
        <w:noProof/>
      </w:rPr>
      <w:t>Section1</w:t>
    </w:r>
    <w:r w:rsidRPr="000300C7">
      <w:rPr>
        <w:rFonts w:ascii="LM Sans 10" w:hAnsi="LM Sans 1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132AD9" w:rsidRDefault="00132AD9" w:rsidP="00132AD9">
    <w:pPr>
      <w:pStyle w:val="Header"/>
      <w:pBdr>
        <w:bottom w:val="single" w:sz="4" w:space="1" w:color="auto"/>
      </w:pBdr>
      <w:ind w:firstLine="0"/>
      <w:rPr>
        <w:rFonts w:ascii="LM Sans 10" w:hAnsi="LM Sans 10"/>
      </w:rPr>
    </w:pPr>
    <w:r w:rsidRPr="00132AD9">
      <w:rPr>
        <w:rFonts w:ascii="LM Sans 10" w:hAnsi="LM Sans 10"/>
      </w:rPr>
      <w:fldChar w:fldCharType="begin"/>
    </w:r>
    <w:r w:rsidRPr="00132AD9">
      <w:rPr>
        <w:rFonts w:ascii="LM Sans 10" w:hAnsi="LM Sans 10"/>
      </w:rPr>
      <w:instrText xml:space="preserve"> STYLEREF  "Heading 1"  \* MERGEFORMAT </w:instrText>
    </w:r>
    <w:r w:rsidRPr="00132AD9">
      <w:rPr>
        <w:rFonts w:ascii="LM Sans 10" w:hAnsi="LM Sans 10"/>
      </w:rPr>
      <w:fldChar w:fldCharType="separate"/>
    </w:r>
    <w:r w:rsidR="0019099C">
      <w:rPr>
        <w:rFonts w:ascii="LM Sans 10" w:hAnsi="LM Sans 10"/>
        <w:noProof/>
      </w:rPr>
      <w:t>Tập dữ liệu và phương pháp đánh giá</w:t>
    </w:r>
    <w:r w:rsidRPr="00132AD9">
      <w:rPr>
        <w:rFonts w:ascii="LM Sans 10" w:hAnsi="LM Sans 10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2AD9" w:rsidRPr="000300C7" w:rsidRDefault="00132AD9" w:rsidP="000300C7">
    <w:pPr>
      <w:pStyle w:val="Header"/>
      <w:pBdr>
        <w:bottom w:val="single" w:sz="4" w:space="1" w:color="auto"/>
      </w:pBdr>
      <w:ind w:firstLine="0"/>
      <w:jc w:val="right"/>
      <w:rPr>
        <w:rFonts w:ascii="LM Sans 10" w:hAnsi="LM Sans 10"/>
      </w:rPr>
    </w:pPr>
    <w:r w:rsidRPr="000300C7">
      <w:rPr>
        <w:rFonts w:ascii="LM Sans 10" w:hAnsi="LM Sans 10"/>
      </w:rPr>
      <w:fldChar w:fldCharType="begin"/>
    </w:r>
    <w:r w:rsidRPr="000300C7">
      <w:rPr>
        <w:rFonts w:ascii="LM Sans 10" w:hAnsi="LM Sans 10"/>
      </w:rPr>
      <w:instrText xml:space="preserve"> STYLEREF  "Heading 1"  \* MERGEFORMAT </w:instrText>
    </w:r>
    <w:r w:rsidRPr="000300C7">
      <w:rPr>
        <w:rFonts w:ascii="LM Sans 10" w:hAnsi="LM Sans 10"/>
      </w:rPr>
      <w:fldChar w:fldCharType="separate"/>
    </w:r>
    <w:r w:rsidR="0019099C">
      <w:rPr>
        <w:rFonts w:ascii="LM Sans 10" w:hAnsi="LM Sans 10"/>
        <w:noProof/>
      </w:rPr>
      <w:t>Tài liệu tham khảo</w:t>
    </w:r>
    <w:r w:rsidRPr="000300C7">
      <w:rPr>
        <w:rFonts w:ascii="LM Sans 10" w:hAnsi="LM Sans 1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76899"/>
    <w:multiLevelType w:val="hybridMultilevel"/>
    <w:tmpl w:val="C3D0AE6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728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083D2D3C"/>
    <w:multiLevelType w:val="hybridMultilevel"/>
    <w:tmpl w:val="48E62A2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F75017B"/>
    <w:multiLevelType w:val="hybridMultilevel"/>
    <w:tmpl w:val="E654C57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 w15:restartNumberingAfterBreak="0">
    <w:nsid w:val="249B0973"/>
    <w:multiLevelType w:val="hybridMultilevel"/>
    <w:tmpl w:val="4ACE142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29780B04"/>
    <w:multiLevelType w:val="hybridMultilevel"/>
    <w:tmpl w:val="AA04F65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35E96D53"/>
    <w:multiLevelType w:val="hybridMultilevel"/>
    <w:tmpl w:val="9932A43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728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380A19B8"/>
    <w:multiLevelType w:val="hybridMultilevel"/>
    <w:tmpl w:val="D9AAECCA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3C28799F"/>
    <w:multiLevelType w:val="hybridMultilevel"/>
    <w:tmpl w:val="320A21F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3E4231FA"/>
    <w:multiLevelType w:val="hybridMultilevel"/>
    <w:tmpl w:val="1FE87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5A32EF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D0174CE"/>
    <w:multiLevelType w:val="multilevel"/>
    <w:tmpl w:val="E96EE7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A2904DF"/>
    <w:multiLevelType w:val="hybridMultilevel"/>
    <w:tmpl w:val="CCEAACA8"/>
    <w:lvl w:ilvl="0" w:tplc="D2AED338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026C"/>
    <w:multiLevelType w:val="hybridMultilevel"/>
    <w:tmpl w:val="4C780BE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 w15:restartNumberingAfterBreak="0">
    <w:nsid w:val="77430548"/>
    <w:multiLevelType w:val="hybridMultilevel"/>
    <w:tmpl w:val="F0CEA3BE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728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 w15:restartNumberingAfterBreak="0">
    <w:nsid w:val="7B791F43"/>
    <w:multiLevelType w:val="hybridMultilevel"/>
    <w:tmpl w:val="F35810E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5" w15:restartNumberingAfterBreak="0">
    <w:nsid w:val="7B8C03CC"/>
    <w:multiLevelType w:val="hybridMultilevel"/>
    <w:tmpl w:val="BF8CF96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7"/>
  </w:num>
  <w:num w:numId="5">
    <w:abstractNumId w:val="13"/>
  </w:num>
  <w:num w:numId="6">
    <w:abstractNumId w:val="6"/>
  </w:num>
  <w:num w:numId="7">
    <w:abstractNumId w:val="12"/>
  </w:num>
  <w:num w:numId="8">
    <w:abstractNumId w:val="14"/>
  </w:num>
  <w:num w:numId="9">
    <w:abstractNumId w:val="15"/>
  </w:num>
  <w:num w:numId="10">
    <w:abstractNumId w:val="2"/>
  </w:num>
  <w:num w:numId="11">
    <w:abstractNumId w:val="4"/>
  </w:num>
  <w:num w:numId="12">
    <w:abstractNumId w:val="5"/>
  </w:num>
  <w:num w:numId="13">
    <w:abstractNumId w:val="0"/>
  </w:num>
  <w:num w:numId="14">
    <w:abstractNumId w:val="8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mirrorMargins/>
  <w:attachedTemplate r:id="rId1"/>
  <w:linkStyle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30B"/>
    <w:rsid w:val="00014764"/>
    <w:rsid w:val="00026593"/>
    <w:rsid w:val="000300C7"/>
    <w:rsid w:val="00090238"/>
    <w:rsid w:val="000A6E16"/>
    <w:rsid w:val="000B34B1"/>
    <w:rsid w:val="000C06C1"/>
    <w:rsid w:val="000D28D0"/>
    <w:rsid w:val="00132AD9"/>
    <w:rsid w:val="00133B66"/>
    <w:rsid w:val="001341D9"/>
    <w:rsid w:val="0019099C"/>
    <w:rsid w:val="001B6915"/>
    <w:rsid w:val="001E4348"/>
    <w:rsid w:val="00206638"/>
    <w:rsid w:val="00261736"/>
    <w:rsid w:val="0028362C"/>
    <w:rsid w:val="002A59FA"/>
    <w:rsid w:val="002C6266"/>
    <w:rsid w:val="002C7AEC"/>
    <w:rsid w:val="002D4C6A"/>
    <w:rsid w:val="00347E77"/>
    <w:rsid w:val="003B0F53"/>
    <w:rsid w:val="003B1F75"/>
    <w:rsid w:val="003D7885"/>
    <w:rsid w:val="00423AA4"/>
    <w:rsid w:val="0042418C"/>
    <w:rsid w:val="00440FAF"/>
    <w:rsid w:val="00441295"/>
    <w:rsid w:val="00455653"/>
    <w:rsid w:val="0048792B"/>
    <w:rsid w:val="00490984"/>
    <w:rsid w:val="00491D0F"/>
    <w:rsid w:val="004D513C"/>
    <w:rsid w:val="004E2345"/>
    <w:rsid w:val="004E373F"/>
    <w:rsid w:val="004E4AA9"/>
    <w:rsid w:val="004E7A3F"/>
    <w:rsid w:val="00502CB9"/>
    <w:rsid w:val="00587C76"/>
    <w:rsid w:val="005E2502"/>
    <w:rsid w:val="005E713C"/>
    <w:rsid w:val="005F78A7"/>
    <w:rsid w:val="006415C2"/>
    <w:rsid w:val="00664783"/>
    <w:rsid w:val="006709F8"/>
    <w:rsid w:val="006958D9"/>
    <w:rsid w:val="006B730B"/>
    <w:rsid w:val="006C2252"/>
    <w:rsid w:val="006F59D3"/>
    <w:rsid w:val="00712C78"/>
    <w:rsid w:val="007265D8"/>
    <w:rsid w:val="00750EF3"/>
    <w:rsid w:val="007B48FE"/>
    <w:rsid w:val="007C5DCB"/>
    <w:rsid w:val="007E541F"/>
    <w:rsid w:val="00803779"/>
    <w:rsid w:val="00803D99"/>
    <w:rsid w:val="008216A3"/>
    <w:rsid w:val="00832352"/>
    <w:rsid w:val="00847BCC"/>
    <w:rsid w:val="0085531D"/>
    <w:rsid w:val="0088104D"/>
    <w:rsid w:val="008B45C9"/>
    <w:rsid w:val="008E3F2B"/>
    <w:rsid w:val="0090687D"/>
    <w:rsid w:val="00954FA0"/>
    <w:rsid w:val="00963FC8"/>
    <w:rsid w:val="00965319"/>
    <w:rsid w:val="00983DC1"/>
    <w:rsid w:val="00992532"/>
    <w:rsid w:val="00A33577"/>
    <w:rsid w:val="00A84CE6"/>
    <w:rsid w:val="00A93333"/>
    <w:rsid w:val="00AA0CE6"/>
    <w:rsid w:val="00AA5358"/>
    <w:rsid w:val="00AA6E8E"/>
    <w:rsid w:val="00AB1969"/>
    <w:rsid w:val="00AD20C2"/>
    <w:rsid w:val="00B047F5"/>
    <w:rsid w:val="00B115CA"/>
    <w:rsid w:val="00B31D95"/>
    <w:rsid w:val="00B44C94"/>
    <w:rsid w:val="00B8017F"/>
    <w:rsid w:val="00B92DAB"/>
    <w:rsid w:val="00BD192A"/>
    <w:rsid w:val="00BF3E72"/>
    <w:rsid w:val="00C07C75"/>
    <w:rsid w:val="00C24249"/>
    <w:rsid w:val="00C601BC"/>
    <w:rsid w:val="00C93F7F"/>
    <w:rsid w:val="00CF3343"/>
    <w:rsid w:val="00D14F80"/>
    <w:rsid w:val="00D502A0"/>
    <w:rsid w:val="00D820E4"/>
    <w:rsid w:val="00DB0CE1"/>
    <w:rsid w:val="00DB2AC6"/>
    <w:rsid w:val="00DE1C30"/>
    <w:rsid w:val="00DE5567"/>
    <w:rsid w:val="00E0154F"/>
    <w:rsid w:val="00E02CA8"/>
    <w:rsid w:val="00E0487A"/>
    <w:rsid w:val="00E05343"/>
    <w:rsid w:val="00E05E73"/>
    <w:rsid w:val="00E12FFF"/>
    <w:rsid w:val="00E13D29"/>
    <w:rsid w:val="00E31EF8"/>
    <w:rsid w:val="00E36C35"/>
    <w:rsid w:val="00E93076"/>
    <w:rsid w:val="00EA7F2E"/>
    <w:rsid w:val="00F00656"/>
    <w:rsid w:val="00F11481"/>
    <w:rsid w:val="00F31EA9"/>
    <w:rsid w:val="00F352BD"/>
    <w:rsid w:val="00F53AEC"/>
    <w:rsid w:val="00F93AD1"/>
    <w:rsid w:val="00FA784D"/>
    <w:rsid w:val="00FB099A"/>
    <w:rsid w:val="00FF1BAD"/>
    <w:rsid w:val="00FF4006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E8D29B-D2DF-4673-B4C3-A999352BD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348"/>
    <w:pPr>
      <w:spacing w:line="240" w:lineRule="auto"/>
      <w:ind w:firstLine="288"/>
      <w:jc w:val="both"/>
    </w:pPr>
    <w:rPr>
      <w:rFonts w:ascii="LM Roman 10" w:hAnsi="LM Roman 1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4348"/>
    <w:pPr>
      <w:keepNext/>
      <w:keepLines/>
      <w:numPr>
        <w:numId w:val="2"/>
      </w:numPr>
      <w:spacing w:before="240" w:after="240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4348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E4348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34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34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34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34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34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34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1E434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1E4348"/>
  </w:style>
  <w:style w:type="character" w:styleId="PlaceholderText">
    <w:name w:val="Placeholder Text"/>
    <w:basedOn w:val="DefaultParagraphFont"/>
    <w:uiPriority w:val="99"/>
    <w:semiHidden/>
    <w:rsid w:val="001E434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E4348"/>
    <w:rPr>
      <w:rFonts w:ascii="LM Roman 10" w:eastAsiaTheme="majorEastAsia" w:hAnsi="LM Roman 10" w:cstheme="majorBidi"/>
      <w:b/>
      <w:sz w:val="26"/>
      <w:szCs w:val="32"/>
    </w:rPr>
  </w:style>
  <w:style w:type="paragraph" w:styleId="NoSpacing">
    <w:name w:val="No Spacing"/>
    <w:link w:val="NoSpacingChar"/>
    <w:uiPriority w:val="1"/>
    <w:qFormat/>
    <w:rsid w:val="001E4348"/>
    <w:pPr>
      <w:spacing w:after="0" w:line="240" w:lineRule="auto"/>
    </w:pPr>
    <w:rPr>
      <w:rFonts w:ascii="LM Roman 10" w:hAnsi="LM Roman 10"/>
    </w:rPr>
  </w:style>
  <w:style w:type="character" w:customStyle="1" w:styleId="Heading2Char">
    <w:name w:val="Heading 2 Char"/>
    <w:basedOn w:val="DefaultParagraphFont"/>
    <w:link w:val="Heading2"/>
    <w:uiPriority w:val="9"/>
    <w:rsid w:val="001E4348"/>
    <w:rPr>
      <w:rFonts w:ascii="LM Roman 10" w:eastAsiaTheme="majorEastAsia" w:hAnsi="LM Roman 10" w:cstheme="majorBidi"/>
      <w:b/>
      <w:szCs w:val="26"/>
    </w:rPr>
  </w:style>
  <w:style w:type="paragraph" w:styleId="ListParagraph">
    <w:name w:val="List Paragraph"/>
    <w:basedOn w:val="Normal"/>
    <w:uiPriority w:val="34"/>
    <w:qFormat/>
    <w:rsid w:val="001E434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E4348"/>
    <w:rPr>
      <w:rFonts w:ascii="LM Roman 10" w:eastAsiaTheme="majorEastAsia" w:hAnsi="LM Roman 10" w:cstheme="maj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34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34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34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34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3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3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next w:val="Normal"/>
    <w:link w:val="TitleChar"/>
    <w:uiPriority w:val="10"/>
    <w:qFormat/>
    <w:rsid w:val="001E4348"/>
    <w:pPr>
      <w:spacing w:after="0"/>
      <w:contextualSpacing/>
      <w:jc w:val="center"/>
    </w:pPr>
    <w:rPr>
      <w:rFonts w:ascii="LM Roman 10" w:eastAsiaTheme="majorEastAsia" w:hAnsi="LM Roman 10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348"/>
    <w:rPr>
      <w:rFonts w:ascii="LM Roman 10" w:eastAsiaTheme="majorEastAsia" w:hAnsi="LM Roman 10" w:cstheme="majorBidi"/>
      <w:b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34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348"/>
    <w:rPr>
      <w:rFonts w:ascii="LM Roman 10" w:hAnsi="LM Roman 10"/>
      <w:i/>
      <w:iCs/>
      <w:color w:val="5B9BD5" w:themeColor="accent1"/>
    </w:rPr>
  </w:style>
  <w:style w:type="table" w:styleId="TableGrid">
    <w:name w:val="Table Grid"/>
    <w:basedOn w:val="TableNormal"/>
    <w:uiPriority w:val="39"/>
    <w:rsid w:val="001E43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E4348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E43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434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E434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434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4348"/>
    <w:rPr>
      <w:rFonts w:ascii="LM Roman 10" w:hAnsi="LM Roman 10"/>
    </w:rPr>
  </w:style>
  <w:style w:type="paragraph" w:styleId="Footer">
    <w:name w:val="footer"/>
    <w:basedOn w:val="Normal"/>
    <w:link w:val="FooterChar"/>
    <w:uiPriority w:val="99"/>
    <w:unhideWhenUsed/>
    <w:rsid w:val="001E434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E4348"/>
    <w:rPr>
      <w:rFonts w:ascii="LM Roman 10" w:hAnsi="LM Roman 10"/>
    </w:rPr>
  </w:style>
  <w:style w:type="paragraph" w:customStyle="1" w:styleId="Abstract">
    <w:name w:val="Abstract"/>
    <w:basedOn w:val="NoSpacing"/>
    <w:next w:val="Normal"/>
    <w:link w:val="AbstractChar"/>
    <w:qFormat/>
    <w:rsid w:val="001E4348"/>
    <w:pPr>
      <w:spacing w:before="480" w:after="480"/>
      <w:ind w:left="547" w:right="533"/>
      <w:jc w:val="both"/>
    </w:pPr>
    <w:rPr>
      <w:b/>
      <w:sz w:val="18"/>
    </w:rPr>
  </w:style>
  <w:style w:type="paragraph" w:customStyle="1" w:styleId="Keyword">
    <w:name w:val="Keyword"/>
    <w:basedOn w:val="NoSpacing"/>
    <w:next w:val="Normal"/>
    <w:link w:val="KeywordChar"/>
    <w:qFormat/>
    <w:rsid w:val="001E4348"/>
    <w:pPr>
      <w:spacing w:before="480" w:after="480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1E4348"/>
    <w:rPr>
      <w:rFonts w:ascii="LM Roman 10" w:hAnsi="LM Roman 10"/>
    </w:rPr>
  </w:style>
  <w:style w:type="character" w:customStyle="1" w:styleId="AbstractChar">
    <w:name w:val="Abstract Char"/>
    <w:basedOn w:val="NoSpacingChar"/>
    <w:link w:val="Abstract"/>
    <w:rsid w:val="001E4348"/>
    <w:rPr>
      <w:rFonts w:ascii="LM Roman 10" w:hAnsi="LM Roman 10"/>
      <w:b/>
      <w:sz w:val="18"/>
    </w:rPr>
  </w:style>
  <w:style w:type="character" w:customStyle="1" w:styleId="KeywordChar">
    <w:name w:val="Keyword Char"/>
    <w:basedOn w:val="NoSpacingChar"/>
    <w:link w:val="Keyword"/>
    <w:rsid w:val="001E4348"/>
    <w:rPr>
      <w:rFonts w:ascii="LM Roman 10" w:hAnsi="LM Roman 10"/>
      <w:b/>
    </w:rPr>
  </w:style>
  <w:style w:type="paragraph" w:styleId="Caption">
    <w:name w:val="caption"/>
    <w:basedOn w:val="NoSpacing"/>
    <w:next w:val="Normal"/>
    <w:autoRedefine/>
    <w:uiPriority w:val="35"/>
    <w:unhideWhenUsed/>
    <w:qFormat/>
    <w:rsid w:val="001E4348"/>
    <w:pPr>
      <w:spacing w:after="200"/>
      <w:jc w:val="center"/>
    </w:pPr>
    <w:rPr>
      <w:rFonts w:ascii="LM Sans 10" w:hAnsi="LM Sans 10"/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33B66"/>
  </w:style>
  <w:style w:type="paragraph" w:styleId="TableofFigures">
    <w:name w:val="table of figures"/>
    <w:basedOn w:val="Normal"/>
    <w:next w:val="Normal"/>
    <w:uiPriority w:val="99"/>
    <w:semiHidden/>
    <w:unhideWhenUsed/>
    <w:rsid w:val="00FB099A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983DC1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D2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D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3.emf"/><Relationship Id="rId22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ocuments\HCMUT\Stuff\Latex%20Materials\HCMUTArtic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B38C3AFAA5943F59EE4AC31F45F6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9692F7-1FEA-42F3-898D-E987445371EF}"/>
      </w:docPartPr>
      <w:docPartBody>
        <w:p w:rsidR="00BA4C5F" w:rsidRDefault="0079255E">
          <w:pPr>
            <w:pStyle w:val="2B38C3AFAA5943F59EE4AC31F45F60B1"/>
          </w:pPr>
          <w:r w:rsidRPr="003F2050">
            <w:rPr>
              <w:rStyle w:val="PlaceholderText"/>
            </w:rPr>
            <w:t>[Subject]</w:t>
          </w:r>
        </w:p>
      </w:docPartBody>
    </w:docPart>
    <w:docPart>
      <w:docPartPr>
        <w:name w:val="6BA32821C1F14B06AE5B9C1399DF94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7C78C2-D2E4-42EF-A9EF-785E15FDCC26}"/>
      </w:docPartPr>
      <w:docPartBody>
        <w:p w:rsidR="00BA4C5F" w:rsidRDefault="0079255E">
          <w:pPr>
            <w:pStyle w:val="6BA32821C1F14B06AE5B9C1399DF942D"/>
          </w:pPr>
          <w:r w:rsidRPr="003F2050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M Roman 10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M Sans 10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M Roman 8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12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atin Modern Math">
    <w:panose1 w:val="00000000000000000000"/>
    <w:charset w:val="00"/>
    <w:family w:val="modern"/>
    <w:notTrueType/>
    <w:pitch w:val="variable"/>
    <w:sig w:usb0="A00000EF" w:usb1="4201F9EE" w:usb2="02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55E"/>
    <w:rsid w:val="001A0C53"/>
    <w:rsid w:val="002B1A7A"/>
    <w:rsid w:val="00337A18"/>
    <w:rsid w:val="00456C99"/>
    <w:rsid w:val="0079255E"/>
    <w:rsid w:val="009B63D3"/>
    <w:rsid w:val="009E27E8"/>
    <w:rsid w:val="00A70686"/>
    <w:rsid w:val="00BA4C5F"/>
    <w:rsid w:val="00C24C76"/>
    <w:rsid w:val="00D4302B"/>
    <w:rsid w:val="00E1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56C99"/>
    <w:rPr>
      <w:color w:val="808080"/>
    </w:rPr>
  </w:style>
  <w:style w:type="paragraph" w:customStyle="1" w:styleId="2B38C3AFAA5943F59EE4AC31F45F60B1">
    <w:name w:val="2B38C3AFAA5943F59EE4AC31F45F60B1"/>
  </w:style>
  <w:style w:type="paragraph" w:customStyle="1" w:styleId="6BA32821C1F14B06AE5B9C1399DF942D">
    <w:name w:val="6BA32821C1F14B06AE5B9C1399DF942D"/>
  </w:style>
  <w:style w:type="paragraph" w:customStyle="1" w:styleId="8D8272A312C341C5B0467D71938C0272">
    <w:name w:val="8D8272A312C341C5B0467D71938C02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XuY12</b:Tag>
    <b:SourceType>JournalArticle</b:SourceType>
    <b:Guid>{FBF387D8-FF29-46F8-AFFE-2E81F91F972F}</b:Guid>
    <b:Author>
      <b:Author>
        <b:NameList>
          <b:Person>
            <b:Last>Xu</b:Last>
            <b:First>Yan</b:First>
          </b:Person>
          <b:Person>
            <b:Last>Liu</b:Last>
            <b:First>Jiahua</b:First>
          </b:Person>
          <b:Person>
            <b:Last>Wu</b:Last>
            <b:First>Jiajun</b:First>
          </b:Person>
          <b:Person>
            <b:Last>Wang</b:Last>
            <b:First>Yue</b:First>
          </b:Person>
          <b:Person>
            <b:Last>Tu</b:Last>
            <b:First>Zhuowen</b:First>
          </b:Person>
          <b:Person>
            <b:Last>Sun</b:Last>
            <b:First>Jian-Tao</b:First>
          </b:Person>
          <b:Person>
            <b:Last>Tsujii</b:Last>
            <b:First>Junichi</b:First>
          </b:Person>
          <b:Person>
            <b:Last>I-Chao</b:Last>
            <b:First>Eric</b:First>
          </b:Person>
        </b:NameList>
      </b:Author>
    </b:Author>
    <b:Title>A classification approach to coreference in discharge summaries: 2011 i2b2 challenge</b:Title>
    <b:JournalName>Journal of the American Medical Informatics Association : JAMIA</b:JournalName>
    <b:Year>2012</b:Year>
    <b:Pages>897-905</b:Pages>
    <b:Volume>19</b:Volume>
    <b:Issue>5</b:Issue>
    <b:Publisher>BMJ Group</b:Publisher>
    <b:DOI>10.1136/amiajnl-2011-000734</b:DOI>
    <b:RefOrder>1</b:RefOrder>
  </b:Source>
</b:Sources>
</file>

<file path=customXml/itemProps1.xml><?xml version="1.0" encoding="utf-8"?>
<ds:datastoreItem xmlns:ds="http://schemas.openxmlformats.org/officeDocument/2006/customXml" ds:itemID="{63F4F34F-E785-4A53-A834-38B7C5796065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F4EEE75E-A5AF-4690-AA3B-2CB9D4EA5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HCMUTArticle.dotx</Template>
  <TotalTime>340</TotalTime>
  <Pages>9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Phân giải đồng tham chiếu cho bệnh án điện tử</dc:title>
  <dc:subject>BÁO CÁO THỰC TẬP TỐT NGHIỆP</dc:subject>
  <dc:creator>Nguyễn Duy Hưng;Vương Anh Tuấn</dc:creator>
  <cp:keywords/>
  <dc:description/>
  <cp:lastModifiedBy>Nguyen Duy Hung</cp:lastModifiedBy>
  <cp:revision>46</cp:revision>
  <dcterms:created xsi:type="dcterms:W3CDTF">2015-05-14T10:37:00Z</dcterms:created>
  <dcterms:modified xsi:type="dcterms:W3CDTF">2015-05-15T11:53:00Z</dcterms:modified>
</cp:coreProperties>
</file>